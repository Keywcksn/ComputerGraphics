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27368E56" w:rsidR="000035F9" w:rsidRPr="00434074" w:rsidRDefault="000035F9" w:rsidP="004B6AFE">
            <w:pPr>
              <w:rPr>
                <w:rFonts w:ascii="Arial" w:hAnsi="Arial" w:cs="Arial"/>
                <w:b/>
                <w:i/>
                <w:sz w:val="32"/>
              </w:rPr>
            </w:pPr>
            <w:r w:rsidRPr="008B08C6">
              <w:rPr>
                <w:rFonts w:ascii="Arial" w:hAnsi="Arial" w:cs="Arial"/>
                <w:b/>
                <w:sz w:val="32"/>
                <w:lang w:val="id-ID"/>
              </w:rPr>
              <w:t xml:space="preserve">Project </w:t>
            </w:r>
            <w:r>
              <w:rPr>
                <w:rFonts w:ascii="Arial" w:hAnsi="Arial" w:cs="Arial"/>
                <w:b/>
                <w:sz w:val="32"/>
              </w:rPr>
              <w:t>– External Document</w:t>
            </w:r>
            <w:r w:rsidR="006B7267">
              <w:rPr>
                <w:rFonts w:ascii="Arial" w:hAnsi="Arial" w:cs="Arial"/>
                <w:b/>
                <w:sz w:val="32"/>
              </w:rPr>
              <w:t>ation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108FAFDA">
                  <wp:extent cx="1371557" cy="101346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1" r="2315"/>
                          <a:stretch/>
                        </pic:blipFill>
                        <pic:spPr bwMode="auto">
                          <a:xfrm>
                            <a:off x="0" y="0"/>
                            <a:ext cx="1371600" cy="1013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09B9F5CE" w:rsidR="000035F9" w:rsidRDefault="00DC669A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BG01</w:t>
            </w:r>
          </w:p>
          <w:p w14:paraId="36656A16" w14:textId="27CEE901" w:rsidR="000035F9" w:rsidRPr="00876A58" w:rsidRDefault="000035F9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Co</w:t>
            </w:r>
            <w:r w:rsidR="00DC669A">
              <w:rPr>
                <w:rFonts w:ascii="Arial Narrow" w:hAnsi="Arial Narrow" w:cs="Tahoma"/>
                <w:sz w:val="36"/>
              </w:rPr>
              <w:t>mputer Graphics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69CEDCE0" w:rsidR="000035F9" w:rsidRPr="006B7267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Od</w:t>
            </w:r>
            <w:r w:rsidR="00DC669A">
              <w:rPr>
                <w:rFonts w:ascii="Arial" w:hAnsi="Arial" w:cs="Arial"/>
                <w:iCs/>
                <w:sz w:val="20"/>
                <w:szCs w:val="20"/>
              </w:rPr>
              <w:t>d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DC669A">
              <w:rPr>
                <w:rFonts w:ascii="Arial" w:hAnsi="Arial" w:cs="Arial"/>
                <w:iCs/>
                <w:sz w:val="20"/>
                <w:szCs w:val="20"/>
              </w:rPr>
              <w:t>2023</w:t>
            </w:r>
            <w:r w:rsidR="006B7267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 w:rsidR="00DC669A">
              <w:rPr>
                <w:rFonts w:ascii="Arial" w:hAnsi="Arial" w:cs="Arial"/>
                <w:iCs/>
                <w:sz w:val="20"/>
                <w:szCs w:val="20"/>
              </w:rPr>
              <w:t>2024</w:t>
            </w:r>
            <w:r w:rsidR="006B7267">
              <w:rPr>
                <w:rFonts w:ascii="Arial" w:hAnsi="Arial" w:cs="Arial"/>
                <w:iCs/>
                <w:sz w:val="20"/>
                <w:szCs w:val="20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2E3A3B55" w:rsidR="00643F75" w:rsidRPr="00277AB5" w:rsidRDefault="00643F75" w:rsidP="005B66A9"/>
    <w:p w14:paraId="5433A10A" w14:textId="2EBCE3B4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2435C57A" w:rsidR="009F37DD" w:rsidRPr="00740F48" w:rsidRDefault="000C6790" w:rsidP="002F11B8">
      <w:pPr>
        <w:spacing w:line="360" w:lineRule="auto"/>
        <w:ind w:firstLine="360"/>
        <w:rPr>
          <w:sz w:val="28"/>
          <w:szCs w:val="28"/>
        </w:rPr>
      </w:pPr>
      <w:r>
        <w:t>PLANTS NO ZOMBIE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3A880BE6" w14:textId="7C6A2EBB" w:rsidR="007D1FCC" w:rsidRDefault="000C6790" w:rsidP="007D1FCC">
      <w:pPr>
        <w:spacing w:line="360" w:lineRule="auto"/>
        <w:ind w:firstLine="360"/>
      </w:pPr>
      <w:r>
        <w:t xml:space="preserve">Plants NO Zombies is </w:t>
      </w:r>
      <w:r w:rsidR="0088523A">
        <w:t>the newest</w:t>
      </w:r>
      <w:r>
        <w:t xml:space="preserve"> version of a famous video game Plants vs Zombies</w:t>
      </w:r>
      <w:r w:rsidR="0088523A">
        <w:t xml:space="preserve"> created by Pop Corn company.</w:t>
      </w:r>
      <w:r w:rsidR="007D1FCC">
        <w:t xml:space="preserve"> </w:t>
      </w:r>
      <w:r w:rsidR="0088523A">
        <w:t xml:space="preserve">The prototype scene is </w:t>
      </w:r>
      <w:r w:rsidR="007D1FCC">
        <w:t>created using HTML5 and JavaScript with Three</w:t>
      </w:r>
      <w:r w:rsidR="0088523A">
        <w:t>.js</w:t>
      </w:r>
      <w:r w:rsidR="007D1FCC">
        <w:t xml:space="preserve"> library</w:t>
      </w:r>
      <w:r>
        <w:t xml:space="preserve">. As its’ name, the user will be given a graphic of a zombie and a plant or as we call it, a peashooter. The peashooter will shoot projectiles when user do an on-click. Users </w:t>
      </w:r>
      <w:proofErr w:type="gramStart"/>
      <w:r>
        <w:t>are able to</w:t>
      </w:r>
      <w:proofErr w:type="gramEnd"/>
      <w:r>
        <w:t xml:space="preserve"> change perspectives of the view by holding the key and drag, or by pressing ‘c’ on the keyboard to change into 1</w:t>
      </w:r>
      <w:r w:rsidRPr="000C6790">
        <w:rPr>
          <w:vertAlign w:val="superscript"/>
        </w:rPr>
        <w:t>st</w:t>
      </w:r>
      <w:r>
        <w:t xml:space="preserve"> </w:t>
      </w:r>
      <w:r w:rsidR="007D1FCC">
        <w:t>person camera or to 3</w:t>
      </w:r>
      <w:r w:rsidR="007D1FCC" w:rsidRPr="007D1FCC">
        <w:rPr>
          <w:vertAlign w:val="superscript"/>
        </w:rPr>
        <w:t>rd</w:t>
      </w:r>
      <w:r w:rsidR="007D1FCC">
        <w:t xml:space="preserve"> person camera. Users are also able to change the time setting from day to night by pressing the space bar. </w:t>
      </w:r>
    </w:p>
    <w:p w14:paraId="12AE8008" w14:textId="7EA2C825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7CC8BDA5" w14:textId="7861D0CB" w:rsidR="00AB54A4" w:rsidRPr="0031302B" w:rsidRDefault="0031302B" w:rsidP="0031302B">
      <w:pPr>
        <w:pStyle w:val="ListParagraph"/>
        <w:numPr>
          <w:ilvl w:val="0"/>
          <w:numId w:val="24"/>
        </w:numPr>
        <w:spacing w:line="360" w:lineRule="auto"/>
        <w:rPr>
          <w:b/>
          <w:bCs/>
        </w:rPr>
      </w:pPr>
      <w:r w:rsidRPr="0031302B">
        <w:rPr>
          <w:b/>
          <w:bCs/>
        </w:rPr>
        <w:t>Project Outcome</w:t>
      </w:r>
    </w:p>
    <w:p w14:paraId="45B1F3A1" w14:textId="5430ADAB" w:rsidR="00AB54A4" w:rsidRDefault="0031302B" w:rsidP="00AB54A4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C03B00" wp14:editId="2365BE3C">
            <wp:simplePos x="0" y="0"/>
            <wp:positionH relativeFrom="margin">
              <wp:posOffset>472440</wp:posOffset>
            </wp:positionH>
            <wp:positionV relativeFrom="paragraph">
              <wp:posOffset>4445</wp:posOffset>
            </wp:positionV>
            <wp:extent cx="5562600" cy="3129138"/>
            <wp:effectExtent l="0" t="0" r="0" b="0"/>
            <wp:wrapNone/>
            <wp:docPr id="1614620693" name="Picture 1" descr="A computer screen shot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20693" name="Picture 1" descr="A computer screen shot of a cartoon charac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577" cy="313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E445B" w14:textId="0309F9BE" w:rsidR="00AB54A4" w:rsidRDefault="00AB54A4" w:rsidP="00AB54A4">
      <w:pPr>
        <w:pStyle w:val="ListParagraph"/>
        <w:spacing w:line="360" w:lineRule="auto"/>
        <w:ind w:left="1080"/>
        <w:rPr>
          <w:b/>
          <w:bCs/>
        </w:rPr>
      </w:pPr>
    </w:p>
    <w:p w14:paraId="1C5B82DC" w14:textId="77777777" w:rsidR="0031302B" w:rsidRDefault="0031302B" w:rsidP="00AB54A4">
      <w:pPr>
        <w:pStyle w:val="ListParagraph"/>
        <w:spacing w:line="360" w:lineRule="auto"/>
        <w:ind w:left="1080"/>
        <w:rPr>
          <w:b/>
          <w:bCs/>
        </w:rPr>
      </w:pPr>
    </w:p>
    <w:p w14:paraId="32C6D4C6" w14:textId="77777777" w:rsidR="0031302B" w:rsidRDefault="0031302B" w:rsidP="00AB54A4">
      <w:pPr>
        <w:pStyle w:val="ListParagraph"/>
        <w:spacing w:line="360" w:lineRule="auto"/>
        <w:ind w:left="1080"/>
        <w:rPr>
          <w:b/>
          <w:bCs/>
        </w:rPr>
      </w:pPr>
    </w:p>
    <w:p w14:paraId="1DDE5D89" w14:textId="77777777" w:rsidR="0031302B" w:rsidRDefault="0031302B" w:rsidP="00AB54A4">
      <w:pPr>
        <w:pStyle w:val="ListParagraph"/>
        <w:spacing w:line="360" w:lineRule="auto"/>
        <w:ind w:left="1080"/>
        <w:rPr>
          <w:b/>
          <w:bCs/>
        </w:rPr>
      </w:pPr>
    </w:p>
    <w:p w14:paraId="6686B26B" w14:textId="77777777" w:rsidR="0031302B" w:rsidRDefault="0031302B" w:rsidP="00AB54A4">
      <w:pPr>
        <w:pStyle w:val="ListParagraph"/>
        <w:spacing w:line="360" w:lineRule="auto"/>
        <w:ind w:left="1080"/>
        <w:rPr>
          <w:b/>
          <w:bCs/>
        </w:rPr>
      </w:pPr>
    </w:p>
    <w:p w14:paraId="008E4F11" w14:textId="77777777" w:rsidR="0031302B" w:rsidRDefault="0031302B" w:rsidP="00AB54A4">
      <w:pPr>
        <w:pStyle w:val="ListParagraph"/>
        <w:spacing w:line="360" w:lineRule="auto"/>
        <w:ind w:left="1080"/>
        <w:rPr>
          <w:b/>
          <w:bCs/>
        </w:rPr>
      </w:pPr>
    </w:p>
    <w:p w14:paraId="211C24BE" w14:textId="77777777" w:rsidR="0031302B" w:rsidRDefault="0031302B" w:rsidP="00AB54A4">
      <w:pPr>
        <w:pStyle w:val="ListParagraph"/>
        <w:spacing w:line="360" w:lineRule="auto"/>
        <w:ind w:left="1080"/>
        <w:rPr>
          <w:b/>
          <w:bCs/>
        </w:rPr>
      </w:pPr>
    </w:p>
    <w:p w14:paraId="3C3FC703" w14:textId="77777777" w:rsidR="0031302B" w:rsidRDefault="0031302B" w:rsidP="00AB54A4">
      <w:pPr>
        <w:pStyle w:val="ListParagraph"/>
        <w:spacing w:line="360" w:lineRule="auto"/>
        <w:ind w:left="1080"/>
        <w:rPr>
          <w:b/>
          <w:bCs/>
        </w:rPr>
      </w:pPr>
    </w:p>
    <w:p w14:paraId="4276F7B9" w14:textId="77777777" w:rsidR="0031302B" w:rsidRDefault="0031302B" w:rsidP="00AB54A4">
      <w:pPr>
        <w:pStyle w:val="ListParagraph"/>
        <w:spacing w:line="360" w:lineRule="auto"/>
        <w:ind w:left="1080"/>
        <w:rPr>
          <w:b/>
          <w:bCs/>
        </w:rPr>
      </w:pPr>
    </w:p>
    <w:p w14:paraId="3DC82853" w14:textId="77777777" w:rsidR="0031302B" w:rsidRDefault="0031302B" w:rsidP="0031302B">
      <w:pPr>
        <w:spacing w:line="360" w:lineRule="auto"/>
        <w:rPr>
          <w:b/>
          <w:bCs/>
        </w:rPr>
      </w:pPr>
    </w:p>
    <w:p w14:paraId="5A60C200" w14:textId="77777777" w:rsidR="0031302B" w:rsidRPr="0031302B" w:rsidRDefault="0031302B" w:rsidP="0031302B">
      <w:pPr>
        <w:spacing w:line="360" w:lineRule="auto"/>
        <w:rPr>
          <w:b/>
          <w:bCs/>
        </w:rPr>
      </w:pPr>
    </w:p>
    <w:p w14:paraId="5227631F" w14:textId="199F1CE8" w:rsidR="0031302B" w:rsidRDefault="0031302B" w:rsidP="0031302B">
      <w:pPr>
        <w:pStyle w:val="ListParagraph"/>
        <w:tabs>
          <w:tab w:val="left" w:pos="2410"/>
        </w:tabs>
        <w:spacing w:line="360" w:lineRule="auto"/>
        <w:ind w:left="709"/>
        <w:jc w:val="center"/>
        <w:rPr>
          <w:b/>
          <w:bCs/>
        </w:rPr>
      </w:pPr>
      <w:r>
        <w:rPr>
          <w:b/>
          <w:bCs/>
        </w:rPr>
        <w:t>First look of Plants NO Zombies (3</w:t>
      </w:r>
      <w:r w:rsidRPr="0031302B">
        <w:rPr>
          <w:b/>
          <w:bCs/>
          <w:vertAlign w:val="superscript"/>
        </w:rPr>
        <w:t>rd</w:t>
      </w:r>
      <w:r>
        <w:rPr>
          <w:b/>
          <w:bCs/>
        </w:rPr>
        <w:t xml:space="preserve"> person camera, midday)</w:t>
      </w:r>
    </w:p>
    <w:p w14:paraId="457D8482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1E8052A" wp14:editId="024EC845">
            <wp:simplePos x="0" y="0"/>
            <wp:positionH relativeFrom="margin">
              <wp:posOffset>472440</wp:posOffset>
            </wp:positionH>
            <wp:positionV relativeFrom="paragraph">
              <wp:posOffset>6438</wp:posOffset>
            </wp:positionV>
            <wp:extent cx="5566577" cy="3131199"/>
            <wp:effectExtent l="0" t="0" r="0" b="0"/>
            <wp:wrapNone/>
            <wp:docPr id="1029101801" name="Picture 102910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01801" name="Picture 10291018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577" cy="3131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1373B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</w:p>
    <w:p w14:paraId="75C0C1A0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</w:p>
    <w:p w14:paraId="7ED1063D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</w:p>
    <w:p w14:paraId="33E960C0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</w:p>
    <w:p w14:paraId="1B3172B4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</w:p>
    <w:p w14:paraId="530A2BC5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</w:p>
    <w:p w14:paraId="483E103D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</w:p>
    <w:p w14:paraId="1001CEAD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</w:p>
    <w:p w14:paraId="30628682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</w:p>
    <w:p w14:paraId="4ECF03E4" w14:textId="77777777" w:rsidR="0031302B" w:rsidRDefault="0031302B" w:rsidP="0031302B">
      <w:pPr>
        <w:spacing w:line="360" w:lineRule="auto"/>
        <w:rPr>
          <w:b/>
          <w:bCs/>
        </w:rPr>
      </w:pPr>
    </w:p>
    <w:p w14:paraId="76D5136C" w14:textId="77777777" w:rsidR="0031302B" w:rsidRPr="0031302B" w:rsidRDefault="0031302B" w:rsidP="0031302B">
      <w:pPr>
        <w:spacing w:line="360" w:lineRule="auto"/>
        <w:rPr>
          <w:b/>
          <w:bCs/>
        </w:rPr>
      </w:pPr>
    </w:p>
    <w:p w14:paraId="67570F04" w14:textId="13F6E5DF" w:rsidR="0031302B" w:rsidRDefault="0031302B" w:rsidP="00A76753">
      <w:pPr>
        <w:pStyle w:val="ListParagraph"/>
        <w:tabs>
          <w:tab w:val="left" w:pos="2410"/>
        </w:tabs>
        <w:spacing w:line="276" w:lineRule="auto"/>
        <w:ind w:left="709"/>
        <w:jc w:val="center"/>
        <w:rPr>
          <w:b/>
          <w:bCs/>
        </w:rPr>
      </w:pPr>
      <w:r>
        <w:rPr>
          <w:b/>
          <w:bCs/>
        </w:rPr>
        <w:t>1</w:t>
      </w:r>
      <w:r w:rsidRPr="0031302B">
        <w:rPr>
          <w:b/>
          <w:bCs/>
          <w:vertAlign w:val="superscript"/>
        </w:rPr>
        <w:t>st</w:t>
      </w:r>
      <w:r>
        <w:rPr>
          <w:b/>
          <w:bCs/>
        </w:rPr>
        <w:t xml:space="preserve"> Person Camera</w:t>
      </w:r>
    </w:p>
    <w:p w14:paraId="7412FEFD" w14:textId="43073436" w:rsidR="00A76753" w:rsidRPr="00A76753" w:rsidRDefault="00A76753" w:rsidP="0031302B">
      <w:pPr>
        <w:pStyle w:val="ListParagraph"/>
        <w:tabs>
          <w:tab w:val="left" w:pos="2410"/>
        </w:tabs>
        <w:spacing w:line="360" w:lineRule="auto"/>
        <w:ind w:left="709"/>
        <w:jc w:val="center"/>
      </w:pPr>
      <w:r>
        <w:t xml:space="preserve">Users </w:t>
      </w:r>
      <w:proofErr w:type="gramStart"/>
      <w:r>
        <w:t>are able to</w:t>
      </w:r>
      <w:proofErr w:type="gramEnd"/>
      <w:r>
        <w:t xml:space="preserve"> change camera perspective by pressing ‘c’ on keyboard.</w:t>
      </w:r>
    </w:p>
    <w:p w14:paraId="1A518C3B" w14:textId="77777777" w:rsidR="0031302B" w:rsidRDefault="0031302B" w:rsidP="0031302B">
      <w:pPr>
        <w:pStyle w:val="ListParagraph"/>
        <w:tabs>
          <w:tab w:val="left" w:pos="2410"/>
        </w:tabs>
        <w:spacing w:line="360" w:lineRule="auto"/>
        <w:ind w:left="709"/>
        <w:rPr>
          <w:b/>
          <w:bCs/>
        </w:rPr>
      </w:pPr>
    </w:p>
    <w:p w14:paraId="410BF168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387050" wp14:editId="5D6C5749">
            <wp:simplePos x="0" y="0"/>
            <wp:positionH relativeFrom="margin">
              <wp:posOffset>472440</wp:posOffset>
            </wp:positionH>
            <wp:positionV relativeFrom="paragraph">
              <wp:posOffset>6985</wp:posOffset>
            </wp:positionV>
            <wp:extent cx="5566576" cy="3131199"/>
            <wp:effectExtent l="0" t="0" r="0" b="0"/>
            <wp:wrapNone/>
            <wp:docPr id="1935416704" name="Picture 1935416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16704" name="Picture 19354167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576" cy="3131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8FEB9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</w:p>
    <w:p w14:paraId="5F90ADD0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</w:p>
    <w:p w14:paraId="4C68DDA7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</w:p>
    <w:p w14:paraId="6E0C3F62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</w:p>
    <w:p w14:paraId="66E88C22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</w:p>
    <w:p w14:paraId="0254E62C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</w:p>
    <w:p w14:paraId="0E0ED617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</w:p>
    <w:p w14:paraId="6A37FB5C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</w:p>
    <w:p w14:paraId="00B2E273" w14:textId="77777777" w:rsidR="0031302B" w:rsidRDefault="0031302B" w:rsidP="0031302B">
      <w:pPr>
        <w:pStyle w:val="ListParagraph"/>
        <w:spacing w:line="360" w:lineRule="auto"/>
        <w:ind w:left="1080"/>
        <w:rPr>
          <w:b/>
          <w:bCs/>
        </w:rPr>
      </w:pPr>
    </w:p>
    <w:p w14:paraId="69A60A13" w14:textId="77777777" w:rsidR="0031302B" w:rsidRDefault="0031302B" w:rsidP="0031302B">
      <w:pPr>
        <w:spacing w:line="360" w:lineRule="auto"/>
        <w:rPr>
          <w:b/>
          <w:bCs/>
        </w:rPr>
      </w:pPr>
    </w:p>
    <w:p w14:paraId="21DD72DE" w14:textId="77777777" w:rsidR="0031302B" w:rsidRPr="0031302B" w:rsidRDefault="0031302B" w:rsidP="0031302B">
      <w:pPr>
        <w:spacing w:line="360" w:lineRule="auto"/>
        <w:rPr>
          <w:b/>
          <w:bCs/>
        </w:rPr>
      </w:pPr>
    </w:p>
    <w:p w14:paraId="478C662C" w14:textId="1CAF3420" w:rsidR="0031302B" w:rsidRDefault="00A301D2" w:rsidP="00A76753">
      <w:pPr>
        <w:pStyle w:val="ListParagraph"/>
        <w:tabs>
          <w:tab w:val="left" w:pos="2410"/>
        </w:tabs>
        <w:spacing w:line="276" w:lineRule="auto"/>
        <w:ind w:left="709"/>
        <w:jc w:val="center"/>
        <w:rPr>
          <w:b/>
          <w:bCs/>
        </w:rPr>
      </w:pPr>
      <w:r>
        <w:rPr>
          <w:b/>
          <w:bCs/>
        </w:rPr>
        <w:t>Nighttime</w:t>
      </w:r>
    </w:p>
    <w:p w14:paraId="0F87291C" w14:textId="3E8145F1" w:rsidR="00A301D2" w:rsidRPr="00A76753" w:rsidRDefault="00A76753" w:rsidP="0031302B">
      <w:pPr>
        <w:pStyle w:val="ListParagraph"/>
        <w:tabs>
          <w:tab w:val="left" w:pos="2410"/>
        </w:tabs>
        <w:spacing w:line="360" w:lineRule="auto"/>
        <w:ind w:left="709"/>
        <w:jc w:val="center"/>
      </w:pPr>
      <w:r>
        <w:t xml:space="preserve">Users </w:t>
      </w:r>
      <w:proofErr w:type="gramStart"/>
      <w:r>
        <w:t>are able to</w:t>
      </w:r>
      <w:proofErr w:type="gramEnd"/>
      <w:r>
        <w:t xml:space="preserve"> change time setting from day to night by pressing the spacebar.</w:t>
      </w:r>
    </w:p>
    <w:p w14:paraId="54075CAF" w14:textId="77777777" w:rsidR="00A301D2" w:rsidRDefault="00A301D2" w:rsidP="0031302B">
      <w:pPr>
        <w:pStyle w:val="ListParagraph"/>
        <w:tabs>
          <w:tab w:val="left" w:pos="2410"/>
        </w:tabs>
        <w:spacing w:line="360" w:lineRule="auto"/>
        <w:ind w:left="709"/>
        <w:jc w:val="center"/>
        <w:rPr>
          <w:b/>
          <w:bCs/>
        </w:rPr>
      </w:pPr>
    </w:p>
    <w:p w14:paraId="51BCD837" w14:textId="77777777" w:rsidR="00A301D2" w:rsidRDefault="00A301D2" w:rsidP="0031302B">
      <w:pPr>
        <w:pStyle w:val="ListParagraph"/>
        <w:tabs>
          <w:tab w:val="left" w:pos="2410"/>
        </w:tabs>
        <w:spacing w:line="360" w:lineRule="auto"/>
        <w:ind w:left="709"/>
        <w:jc w:val="center"/>
        <w:rPr>
          <w:b/>
          <w:bCs/>
        </w:rPr>
      </w:pPr>
    </w:p>
    <w:p w14:paraId="5244F487" w14:textId="77777777" w:rsidR="00A76753" w:rsidRDefault="00A76753" w:rsidP="0031302B">
      <w:pPr>
        <w:pStyle w:val="ListParagraph"/>
        <w:tabs>
          <w:tab w:val="left" w:pos="2410"/>
        </w:tabs>
        <w:spacing w:line="360" w:lineRule="auto"/>
        <w:ind w:left="709"/>
        <w:jc w:val="center"/>
        <w:rPr>
          <w:b/>
          <w:bCs/>
        </w:rPr>
      </w:pPr>
    </w:p>
    <w:p w14:paraId="531D070C" w14:textId="77777777" w:rsidR="00A301D2" w:rsidRDefault="00A301D2" w:rsidP="0031302B">
      <w:pPr>
        <w:pStyle w:val="ListParagraph"/>
        <w:tabs>
          <w:tab w:val="left" w:pos="2410"/>
        </w:tabs>
        <w:spacing w:line="360" w:lineRule="auto"/>
        <w:ind w:left="709"/>
        <w:jc w:val="center"/>
        <w:rPr>
          <w:b/>
          <w:bCs/>
        </w:rPr>
      </w:pPr>
    </w:p>
    <w:p w14:paraId="03E5EFB8" w14:textId="77777777" w:rsidR="00A301D2" w:rsidRDefault="00A301D2" w:rsidP="0031302B">
      <w:pPr>
        <w:pStyle w:val="ListParagraph"/>
        <w:tabs>
          <w:tab w:val="left" w:pos="2410"/>
        </w:tabs>
        <w:spacing w:line="360" w:lineRule="auto"/>
        <w:ind w:left="709"/>
        <w:jc w:val="center"/>
        <w:rPr>
          <w:b/>
          <w:bCs/>
        </w:rPr>
      </w:pPr>
    </w:p>
    <w:p w14:paraId="67CB5539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F80BD8C" wp14:editId="1673395D">
            <wp:simplePos x="0" y="0"/>
            <wp:positionH relativeFrom="margin">
              <wp:posOffset>472440</wp:posOffset>
            </wp:positionH>
            <wp:positionV relativeFrom="paragraph">
              <wp:posOffset>6350</wp:posOffset>
            </wp:positionV>
            <wp:extent cx="5566576" cy="3131198"/>
            <wp:effectExtent l="0" t="0" r="0" b="0"/>
            <wp:wrapNone/>
            <wp:docPr id="790049055" name="Picture 790049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49055" name="Picture 7900490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576" cy="3131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15846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</w:p>
    <w:p w14:paraId="28F47D34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</w:p>
    <w:p w14:paraId="4673EC76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</w:p>
    <w:p w14:paraId="68434A06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</w:p>
    <w:p w14:paraId="787BBC3E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</w:p>
    <w:p w14:paraId="3DF17E3A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</w:p>
    <w:p w14:paraId="74843987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</w:p>
    <w:p w14:paraId="0F9FF4AB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</w:p>
    <w:p w14:paraId="067A0B15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</w:p>
    <w:p w14:paraId="1307D8A2" w14:textId="77777777" w:rsidR="00A301D2" w:rsidRDefault="00A301D2" w:rsidP="00A301D2">
      <w:pPr>
        <w:spacing w:line="360" w:lineRule="auto"/>
        <w:rPr>
          <w:b/>
          <w:bCs/>
        </w:rPr>
      </w:pPr>
    </w:p>
    <w:p w14:paraId="2F0E7494" w14:textId="77777777" w:rsidR="00A301D2" w:rsidRPr="0031302B" w:rsidRDefault="00A301D2" w:rsidP="00A301D2">
      <w:pPr>
        <w:spacing w:line="360" w:lineRule="auto"/>
        <w:rPr>
          <w:b/>
          <w:bCs/>
        </w:rPr>
      </w:pPr>
    </w:p>
    <w:p w14:paraId="589B0E4E" w14:textId="3B60FF1E" w:rsidR="00A301D2" w:rsidRDefault="00A301D2" w:rsidP="00A76753">
      <w:pPr>
        <w:pStyle w:val="ListParagraph"/>
        <w:tabs>
          <w:tab w:val="left" w:pos="2410"/>
        </w:tabs>
        <w:spacing w:line="276" w:lineRule="auto"/>
        <w:ind w:left="709"/>
        <w:jc w:val="center"/>
        <w:rPr>
          <w:b/>
          <w:bCs/>
        </w:rPr>
      </w:pPr>
      <w:r>
        <w:rPr>
          <w:b/>
          <w:bCs/>
        </w:rPr>
        <w:t xml:space="preserve">Change perspective as users </w:t>
      </w:r>
      <w:proofErr w:type="gramStart"/>
      <w:r>
        <w:rPr>
          <w:b/>
          <w:bCs/>
        </w:rPr>
        <w:t>wants</w:t>
      </w:r>
      <w:proofErr w:type="gramEnd"/>
    </w:p>
    <w:p w14:paraId="6E35A7F5" w14:textId="5EEFCA10" w:rsidR="00A76753" w:rsidRPr="00A76753" w:rsidRDefault="00A76753" w:rsidP="00A76753">
      <w:pPr>
        <w:pStyle w:val="ListParagraph"/>
        <w:tabs>
          <w:tab w:val="left" w:pos="2410"/>
        </w:tabs>
        <w:spacing w:line="276" w:lineRule="auto"/>
        <w:ind w:left="709"/>
        <w:jc w:val="center"/>
      </w:pPr>
      <w:r>
        <w:t xml:space="preserve">Users </w:t>
      </w:r>
      <w:proofErr w:type="gramStart"/>
      <w:r>
        <w:t>are able to</w:t>
      </w:r>
      <w:proofErr w:type="gramEnd"/>
      <w:r>
        <w:t xml:space="preserve"> change the camera perspective by </w:t>
      </w:r>
      <w:proofErr w:type="gramStart"/>
      <w:r>
        <w:t>click</w:t>
      </w:r>
      <w:proofErr w:type="gramEnd"/>
      <w:r>
        <w:t xml:space="preserve"> and drag the mouse.</w:t>
      </w:r>
    </w:p>
    <w:p w14:paraId="7EC660C7" w14:textId="77777777" w:rsidR="00A301D2" w:rsidRDefault="00A301D2" w:rsidP="00A301D2">
      <w:pPr>
        <w:pStyle w:val="ListParagraph"/>
        <w:tabs>
          <w:tab w:val="left" w:pos="2410"/>
        </w:tabs>
        <w:spacing w:line="360" w:lineRule="auto"/>
        <w:ind w:left="709"/>
        <w:jc w:val="center"/>
        <w:rPr>
          <w:b/>
          <w:bCs/>
        </w:rPr>
      </w:pPr>
    </w:p>
    <w:p w14:paraId="33A4F256" w14:textId="77777777" w:rsidR="00A76753" w:rsidRDefault="00A76753" w:rsidP="00A301D2">
      <w:pPr>
        <w:pStyle w:val="ListParagraph"/>
        <w:tabs>
          <w:tab w:val="left" w:pos="2410"/>
        </w:tabs>
        <w:spacing w:line="360" w:lineRule="auto"/>
        <w:ind w:left="709"/>
        <w:jc w:val="center"/>
        <w:rPr>
          <w:b/>
          <w:bCs/>
        </w:rPr>
      </w:pPr>
    </w:p>
    <w:p w14:paraId="3ACF655E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A5F371E" wp14:editId="5FF677CB">
            <wp:simplePos x="0" y="0"/>
            <wp:positionH relativeFrom="margin">
              <wp:posOffset>472441</wp:posOffset>
            </wp:positionH>
            <wp:positionV relativeFrom="paragraph">
              <wp:posOffset>6985</wp:posOffset>
            </wp:positionV>
            <wp:extent cx="5566574" cy="3131198"/>
            <wp:effectExtent l="0" t="0" r="0" b="0"/>
            <wp:wrapNone/>
            <wp:docPr id="1320558499" name="Picture 1320558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58499" name="Picture 13205584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574" cy="3131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08A83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</w:p>
    <w:p w14:paraId="157E9963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</w:p>
    <w:p w14:paraId="34CF1D9E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</w:p>
    <w:p w14:paraId="08B00826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</w:p>
    <w:p w14:paraId="643553CC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</w:p>
    <w:p w14:paraId="6CDCA993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</w:p>
    <w:p w14:paraId="68625EE4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</w:p>
    <w:p w14:paraId="20DF3FA6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</w:p>
    <w:p w14:paraId="2F998F95" w14:textId="77777777" w:rsidR="00A301D2" w:rsidRDefault="00A301D2" w:rsidP="00A301D2">
      <w:pPr>
        <w:pStyle w:val="ListParagraph"/>
        <w:spacing w:line="360" w:lineRule="auto"/>
        <w:ind w:left="1080"/>
        <w:rPr>
          <w:b/>
          <w:bCs/>
        </w:rPr>
      </w:pPr>
    </w:p>
    <w:p w14:paraId="31261D86" w14:textId="77777777" w:rsidR="00A301D2" w:rsidRDefault="00A301D2" w:rsidP="00A301D2">
      <w:pPr>
        <w:spacing w:line="360" w:lineRule="auto"/>
        <w:rPr>
          <w:b/>
          <w:bCs/>
        </w:rPr>
      </w:pPr>
    </w:p>
    <w:p w14:paraId="1E4761B8" w14:textId="77777777" w:rsidR="00A301D2" w:rsidRPr="0031302B" w:rsidRDefault="00A301D2" w:rsidP="00A301D2">
      <w:pPr>
        <w:spacing w:line="360" w:lineRule="auto"/>
        <w:rPr>
          <w:b/>
          <w:bCs/>
        </w:rPr>
      </w:pPr>
    </w:p>
    <w:p w14:paraId="337C80A0" w14:textId="25CB0E4E" w:rsidR="00A301D2" w:rsidRDefault="00A76753" w:rsidP="00A76753">
      <w:pPr>
        <w:pStyle w:val="ListParagraph"/>
        <w:tabs>
          <w:tab w:val="left" w:pos="2410"/>
        </w:tabs>
        <w:spacing w:line="276" w:lineRule="auto"/>
        <w:ind w:left="709"/>
        <w:jc w:val="center"/>
        <w:rPr>
          <w:b/>
          <w:bCs/>
        </w:rPr>
      </w:pPr>
      <w:r>
        <w:rPr>
          <w:b/>
          <w:bCs/>
        </w:rPr>
        <w:t xml:space="preserve">Peashooter shooting </w:t>
      </w:r>
      <w:proofErr w:type="gramStart"/>
      <w:r>
        <w:rPr>
          <w:b/>
          <w:bCs/>
        </w:rPr>
        <w:t>projectile</w:t>
      </w:r>
      <w:proofErr w:type="gramEnd"/>
    </w:p>
    <w:p w14:paraId="7E73F4C7" w14:textId="4C38AEA5" w:rsidR="00A76753" w:rsidRPr="00A76753" w:rsidRDefault="00A76753" w:rsidP="00A76753">
      <w:pPr>
        <w:pStyle w:val="ListParagraph"/>
        <w:tabs>
          <w:tab w:val="left" w:pos="2410"/>
        </w:tabs>
        <w:spacing w:line="276" w:lineRule="auto"/>
        <w:ind w:left="709"/>
        <w:jc w:val="center"/>
      </w:pPr>
      <w:r>
        <w:t xml:space="preserve">Users </w:t>
      </w:r>
      <w:proofErr w:type="gramStart"/>
      <w:r>
        <w:t>are able to</w:t>
      </w:r>
      <w:proofErr w:type="gramEnd"/>
      <w:r>
        <w:t xml:space="preserve"> command the peashooter to attack the zombie by clicking on the screen. The peashooter will shoot projectile as user click.</w:t>
      </w:r>
    </w:p>
    <w:p w14:paraId="3FC323A4" w14:textId="77777777" w:rsidR="00A76753" w:rsidRDefault="00A76753" w:rsidP="0031302B">
      <w:pPr>
        <w:pStyle w:val="ListParagraph"/>
        <w:tabs>
          <w:tab w:val="left" w:pos="2410"/>
        </w:tabs>
        <w:spacing w:line="360" w:lineRule="auto"/>
        <w:ind w:left="709"/>
        <w:rPr>
          <w:b/>
          <w:bCs/>
        </w:rPr>
      </w:pPr>
    </w:p>
    <w:p w14:paraId="4CA7F7B2" w14:textId="77777777" w:rsidR="00A76753" w:rsidRPr="00A76753" w:rsidRDefault="00A76753" w:rsidP="00A76753">
      <w:pPr>
        <w:tabs>
          <w:tab w:val="left" w:pos="2410"/>
        </w:tabs>
        <w:spacing w:line="360" w:lineRule="auto"/>
        <w:rPr>
          <w:b/>
          <w:bCs/>
        </w:rPr>
      </w:pPr>
    </w:p>
    <w:p w14:paraId="48E8A160" w14:textId="77777777" w:rsidR="00AB54A4" w:rsidRDefault="00AB54A4" w:rsidP="00AB54A4">
      <w:pPr>
        <w:pStyle w:val="ListParagraph"/>
        <w:spacing w:line="360" w:lineRule="auto"/>
        <w:ind w:left="1080"/>
        <w:rPr>
          <w:b/>
          <w:bCs/>
        </w:rPr>
      </w:pPr>
    </w:p>
    <w:p w14:paraId="6C5A09D7" w14:textId="5454C593" w:rsidR="00AB54A4" w:rsidRDefault="00AB54A4" w:rsidP="0031302B">
      <w:pPr>
        <w:pStyle w:val="ListParagraph"/>
        <w:numPr>
          <w:ilvl w:val="0"/>
          <w:numId w:val="24"/>
        </w:numPr>
        <w:spacing w:line="360" w:lineRule="auto"/>
        <w:rPr>
          <w:b/>
          <w:bCs/>
        </w:rPr>
      </w:pPr>
      <w:r w:rsidRPr="0031302B">
        <w:rPr>
          <w:b/>
          <w:bCs/>
        </w:rPr>
        <w:lastRenderedPageBreak/>
        <w:t>Screenshot Coding</w:t>
      </w:r>
    </w:p>
    <w:p w14:paraId="305BA8E6" w14:textId="65EC8B04" w:rsidR="00A76753" w:rsidRPr="00A76753" w:rsidRDefault="00A76753" w:rsidP="00A76753">
      <w:pPr>
        <w:pStyle w:val="ListParagraph"/>
        <w:numPr>
          <w:ilvl w:val="1"/>
          <w:numId w:val="24"/>
        </w:numPr>
        <w:spacing w:line="360" w:lineRule="auto"/>
        <w:rPr>
          <w:b/>
          <w:bCs/>
        </w:rPr>
      </w:pPr>
      <w:r>
        <w:rPr>
          <w:b/>
          <w:bCs/>
        </w:rPr>
        <w:t>HTML File</w:t>
      </w:r>
    </w:p>
    <w:p w14:paraId="476B5E7D" w14:textId="77777777" w:rsidR="00A76753" w:rsidRDefault="00A76753" w:rsidP="00A76753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B6739B" wp14:editId="675917E4">
            <wp:simplePos x="0" y="0"/>
            <wp:positionH relativeFrom="margin">
              <wp:posOffset>472440</wp:posOffset>
            </wp:positionH>
            <wp:positionV relativeFrom="paragraph">
              <wp:posOffset>6350</wp:posOffset>
            </wp:positionV>
            <wp:extent cx="5566574" cy="3131197"/>
            <wp:effectExtent l="0" t="0" r="0" b="0"/>
            <wp:wrapNone/>
            <wp:docPr id="1448230429" name="Picture 144823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30429" name="Picture 14482304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574" cy="3131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EB832" w14:textId="77777777" w:rsidR="00A76753" w:rsidRDefault="00A76753" w:rsidP="00A76753">
      <w:pPr>
        <w:spacing w:line="360" w:lineRule="auto"/>
        <w:rPr>
          <w:b/>
          <w:bCs/>
        </w:rPr>
      </w:pPr>
    </w:p>
    <w:p w14:paraId="65286692" w14:textId="77777777" w:rsidR="00A76753" w:rsidRDefault="00A76753" w:rsidP="00A76753">
      <w:pPr>
        <w:spacing w:line="360" w:lineRule="auto"/>
        <w:rPr>
          <w:b/>
          <w:bCs/>
        </w:rPr>
      </w:pPr>
    </w:p>
    <w:p w14:paraId="7BFA888A" w14:textId="77777777" w:rsidR="00A76753" w:rsidRDefault="00A76753" w:rsidP="00A76753">
      <w:pPr>
        <w:spacing w:line="360" w:lineRule="auto"/>
        <w:rPr>
          <w:b/>
          <w:bCs/>
        </w:rPr>
      </w:pPr>
    </w:p>
    <w:p w14:paraId="3C85F025" w14:textId="77777777" w:rsidR="00A76753" w:rsidRDefault="00A76753" w:rsidP="00A76753">
      <w:pPr>
        <w:spacing w:line="360" w:lineRule="auto"/>
        <w:rPr>
          <w:b/>
          <w:bCs/>
        </w:rPr>
      </w:pPr>
    </w:p>
    <w:p w14:paraId="220129A2" w14:textId="77777777" w:rsidR="00A76753" w:rsidRDefault="00A76753" w:rsidP="00A76753">
      <w:pPr>
        <w:spacing w:line="360" w:lineRule="auto"/>
        <w:rPr>
          <w:b/>
          <w:bCs/>
        </w:rPr>
      </w:pPr>
    </w:p>
    <w:p w14:paraId="1D6A41CE" w14:textId="77777777" w:rsidR="00A76753" w:rsidRDefault="00A76753" w:rsidP="00A76753">
      <w:pPr>
        <w:spacing w:line="360" w:lineRule="auto"/>
        <w:rPr>
          <w:b/>
          <w:bCs/>
        </w:rPr>
      </w:pPr>
    </w:p>
    <w:p w14:paraId="7E89791F" w14:textId="77777777" w:rsidR="00A76753" w:rsidRDefault="00A76753" w:rsidP="00A76753">
      <w:pPr>
        <w:spacing w:line="360" w:lineRule="auto"/>
        <w:rPr>
          <w:b/>
          <w:bCs/>
        </w:rPr>
      </w:pPr>
    </w:p>
    <w:p w14:paraId="2FC607E8" w14:textId="77777777" w:rsidR="00A76753" w:rsidRDefault="00A76753" w:rsidP="00A76753">
      <w:pPr>
        <w:spacing w:line="360" w:lineRule="auto"/>
        <w:rPr>
          <w:b/>
          <w:bCs/>
        </w:rPr>
      </w:pPr>
    </w:p>
    <w:p w14:paraId="7B6CDC73" w14:textId="77777777" w:rsidR="00A76753" w:rsidRDefault="00A76753" w:rsidP="00A76753">
      <w:pPr>
        <w:spacing w:line="360" w:lineRule="auto"/>
        <w:rPr>
          <w:b/>
          <w:bCs/>
        </w:rPr>
      </w:pPr>
    </w:p>
    <w:p w14:paraId="597C0078" w14:textId="77777777" w:rsidR="00A76753" w:rsidRDefault="00A76753" w:rsidP="00A76753">
      <w:pPr>
        <w:spacing w:line="360" w:lineRule="auto"/>
        <w:rPr>
          <w:b/>
          <w:bCs/>
        </w:rPr>
      </w:pPr>
    </w:p>
    <w:p w14:paraId="585628F8" w14:textId="77777777" w:rsidR="00A76753" w:rsidRPr="00A76753" w:rsidRDefault="00A76753" w:rsidP="00A76753">
      <w:pPr>
        <w:spacing w:line="360" w:lineRule="auto"/>
        <w:rPr>
          <w:b/>
          <w:bCs/>
        </w:rPr>
      </w:pPr>
    </w:p>
    <w:p w14:paraId="50FD4E6C" w14:textId="3DC92D64" w:rsidR="00A76753" w:rsidRPr="00A76753" w:rsidRDefault="00A76753" w:rsidP="00A76753">
      <w:pPr>
        <w:pStyle w:val="ListParagraph"/>
        <w:tabs>
          <w:tab w:val="left" w:pos="2410"/>
        </w:tabs>
        <w:spacing w:line="360" w:lineRule="auto"/>
        <w:ind w:left="1080"/>
        <w:jc w:val="center"/>
      </w:pPr>
      <w:r>
        <w:t xml:space="preserve">Using HTML5 to declare the libraries and the JavaScript </w:t>
      </w:r>
      <w:proofErr w:type="gramStart"/>
      <w:r>
        <w:t>file</w:t>
      </w:r>
      <w:proofErr w:type="gramEnd"/>
    </w:p>
    <w:p w14:paraId="76E46B13" w14:textId="77777777" w:rsidR="00A76753" w:rsidRDefault="00A76753" w:rsidP="00A76753">
      <w:pPr>
        <w:pStyle w:val="ListParagraph"/>
        <w:spacing w:line="360" w:lineRule="auto"/>
        <w:ind w:left="1440"/>
        <w:rPr>
          <w:b/>
          <w:bCs/>
        </w:rPr>
      </w:pPr>
    </w:p>
    <w:p w14:paraId="233CD6D8" w14:textId="77777777" w:rsidR="00760AD0" w:rsidRDefault="00760AD0" w:rsidP="00A76753">
      <w:pPr>
        <w:pStyle w:val="ListParagraph"/>
        <w:spacing w:line="360" w:lineRule="auto"/>
        <w:ind w:left="1440"/>
        <w:rPr>
          <w:b/>
          <w:bCs/>
        </w:rPr>
      </w:pPr>
    </w:p>
    <w:p w14:paraId="6CFD245F" w14:textId="77777777" w:rsidR="00760AD0" w:rsidRDefault="00760AD0" w:rsidP="00A76753">
      <w:pPr>
        <w:pStyle w:val="ListParagraph"/>
        <w:spacing w:line="360" w:lineRule="auto"/>
        <w:ind w:left="1440"/>
        <w:rPr>
          <w:b/>
          <w:bCs/>
        </w:rPr>
      </w:pPr>
    </w:p>
    <w:p w14:paraId="1907E514" w14:textId="2CCA75E8" w:rsidR="00A76753" w:rsidRDefault="00A76753" w:rsidP="00A76753">
      <w:pPr>
        <w:pStyle w:val="ListParagraph"/>
        <w:numPr>
          <w:ilvl w:val="1"/>
          <w:numId w:val="24"/>
        </w:numPr>
        <w:spacing w:line="360" w:lineRule="auto"/>
        <w:rPr>
          <w:b/>
          <w:bCs/>
        </w:rPr>
      </w:pPr>
      <w:r>
        <w:rPr>
          <w:b/>
          <w:bCs/>
        </w:rPr>
        <w:t>JavaScript File</w:t>
      </w:r>
    </w:p>
    <w:p w14:paraId="2F07F9FD" w14:textId="6B8F3083" w:rsidR="00A76753" w:rsidRDefault="00A76753" w:rsidP="00A76753">
      <w:pPr>
        <w:pStyle w:val="ListParagraph"/>
        <w:numPr>
          <w:ilvl w:val="0"/>
          <w:numId w:val="25"/>
        </w:numPr>
        <w:spacing w:line="360" w:lineRule="auto"/>
        <w:rPr>
          <w:b/>
          <w:bCs/>
        </w:rPr>
      </w:pPr>
      <w:r w:rsidRPr="00A76753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53B0882C" wp14:editId="230806DA">
            <wp:simplePos x="0" y="0"/>
            <wp:positionH relativeFrom="column">
              <wp:posOffset>1120140</wp:posOffset>
            </wp:positionH>
            <wp:positionV relativeFrom="paragraph">
              <wp:posOffset>224155</wp:posOffset>
            </wp:positionV>
            <wp:extent cx="4777740" cy="1313180"/>
            <wp:effectExtent l="0" t="0" r="3810" b="1270"/>
            <wp:wrapNone/>
            <wp:docPr id="20719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022" name="Picture 1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31"/>
                    <a:stretch/>
                  </pic:blipFill>
                  <pic:spPr bwMode="auto">
                    <a:xfrm>
                      <a:off x="0" y="0"/>
                      <a:ext cx="4777740" cy="131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</w:rPr>
        <w:t xml:space="preserve">Import libraries and global </w:t>
      </w:r>
      <w:proofErr w:type="gramStart"/>
      <w:r>
        <w:rPr>
          <w:b/>
          <w:bCs/>
        </w:rPr>
        <w:t>variables</w:t>
      </w:r>
      <w:proofErr w:type="gramEnd"/>
    </w:p>
    <w:p w14:paraId="1773B299" w14:textId="4B67E37E" w:rsidR="00A76753" w:rsidRDefault="00A76753" w:rsidP="00A76753">
      <w:pPr>
        <w:pStyle w:val="ListParagraph"/>
        <w:spacing w:line="360" w:lineRule="auto"/>
        <w:ind w:left="1800"/>
        <w:rPr>
          <w:b/>
          <w:bCs/>
        </w:rPr>
      </w:pPr>
    </w:p>
    <w:p w14:paraId="63B429C8" w14:textId="74109937" w:rsidR="00A76753" w:rsidRDefault="00A76753" w:rsidP="00A76753">
      <w:pPr>
        <w:pStyle w:val="ListParagraph"/>
        <w:spacing w:line="360" w:lineRule="auto"/>
        <w:ind w:left="1800"/>
        <w:rPr>
          <w:b/>
          <w:bCs/>
        </w:rPr>
      </w:pPr>
    </w:p>
    <w:p w14:paraId="3ABDC4D4" w14:textId="77777777" w:rsidR="00A76753" w:rsidRDefault="00A76753" w:rsidP="00A76753">
      <w:pPr>
        <w:pStyle w:val="ListParagraph"/>
        <w:spacing w:line="360" w:lineRule="auto"/>
        <w:ind w:left="1800"/>
        <w:rPr>
          <w:b/>
          <w:bCs/>
        </w:rPr>
      </w:pPr>
    </w:p>
    <w:p w14:paraId="46109E5B" w14:textId="77777777" w:rsidR="00A76753" w:rsidRDefault="00A76753" w:rsidP="00A76753">
      <w:pPr>
        <w:pStyle w:val="ListParagraph"/>
        <w:spacing w:line="360" w:lineRule="auto"/>
        <w:ind w:left="1800"/>
        <w:rPr>
          <w:b/>
          <w:bCs/>
        </w:rPr>
      </w:pPr>
    </w:p>
    <w:p w14:paraId="0F50444F" w14:textId="195D7E08" w:rsidR="00A76753" w:rsidRDefault="00A76753" w:rsidP="00A76753">
      <w:pPr>
        <w:pStyle w:val="ListParagraph"/>
        <w:spacing w:line="360" w:lineRule="auto"/>
        <w:ind w:left="1800"/>
        <w:rPr>
          <w:b/>
          <w:bCs/>
        </w:rPr>
      </w:pPr>
    </w:p>
    <w:p w14:paraId="3285384A" w14:textId="3BF7924A" w:rsidR="00A76753" w:rsidRDefault="00A76753" w:rsidP="00A76753">
      <w:pPr>
        <w:pStyle w:val="ListParagraph"/>
        <w:spacing w:line="360" w:lineRule="auto"/>
        <w:ind w:left="1800"/>
      </w:pPr>
      <w:r>
        <w:t xml:space="preserve">Declare library </w:t>
      </w:r>
      <w:proofErr w:type="spellStart"/>
      <w:r>
        <w:t>ThreeJs</w:t>
      </w:r>
      <w:proofErr w:type="spellEnd"/>
      <w:r>
        <w:t xml:space="preserve"> as THREE as the main library, TRI as the CDN library for the text, import Orbit Controls and GLTF Loader. Declare global variables that will be used frequently thought the program: scene, camera, </w:t>
      </w:r>
      <w:proofErr w:type="spellStart"/>
      <w:r>
        <w:t>cameraM</w:t>
      </w:r>
      <w:proofErr w:type="spellEnd"/>
      <w:r>
        <w:t xml:space="preserve">, </w:t>
      </w:r>
      <w:proofErr w:type="spellStart"/>
      <w:r>
        <w:t>cameraPOV</w:t>
      </w:r>
      <w:proofErr w:type="spellEnd"/>
      <w:r>
        <w:t>, renderer, controls, geo, mat, mesh, and loader.</w:t>
      </w:r>
    </w:p>
    <w:p w14:paraId="4A923DC9" w14:textId="77777777" w:rsidR="00A76753" w:rsidRDefault="00A76753" w:rsidP="00A76753">
      <w:pPr>
        <w:pStyle w:val="ListParagraph"/>
        <w:spacing w:line="360" w:lineRule="auto"/>
        <w:ind w:left="1800"/>
      </w:pPr>
    </w:p>
    <w:p w14:paraId="5E4980CD" w14:textId="77777777" w:rsidR="00760AD0" w:rsidRDefault="00760AD0" w:rsidP="00A76753">
      <w:pPr>
        <w:pStyle w:val="ListParagraph"/>
        <w:spacing w:line="360" w:lineRule="auto"/>
        <w:ind w:left="1800"/>
      </w:pPr>
    </w:p>
    <w:p w14:paraId="4126C6AF" w14:textId="77777777" w:rsidR="00760AD0" w:rsidRDefault="00760AD0" w:rsidP="00A76753">
      <w:pPr>
        <w:pStyle w:val="ListParagraph"/>
        <w:spacing w:line="360" w:lineRule="auto"/>
        <w:ind w:left="1800"/>
      </w:pPr>
    </w:p>
    <w:p w14:paraId="4795C736" w14:textId="77777777" w:rsidR="00760AD0" w:rsidRPr="00A76753" w:rsidRDefault="00760AD0" w:rsidP="00A76753">
      <w:pPr>
        <w:pStyle w:val="ListParagraph"/>
        <w:spacing w:line="360" w:lineRule="auto"/>
        <w:ind w:left="1800"/>
      </w:pPr>
    </w:p>
    <w:p w14:paraId="0A599F66" w14:textId="6E53EF51" w:rsidR="00760AD0" w:rsidRDefault="00760AD0" w:rsidP="00760AD0">
      <w:pPr>
        <w:pStyle w:val="ListParagraph"/>
        <w:numPr>
          <w:ilvl w:val="0"/>
          <w:numId w:val="25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Init Function</w:t>
      </w:r>
    </w:p>
    <w:p w14:paraId="455CB27F" w14:textId="5D4F4B4C" w:rsidR="00760AD0" w:rsidRP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  <w:r w:rsidRPr="00760AD0">
        <w:rPr>
          <w:b/>
          <w:bCs/>
          <w:noProof/>
        </w:rPr>
        <w:drawing>
          <wp:inline distT="0" distB="0" distL="0" distR="0" wp14:anchorId="2B1325C1" wp14:editId="189C354E">
            <wp:extent cx="5357324" cy="5837426"/>
            <wp:effectExtent l="0" t="0" r="0" b="0"/>
            <wp:docPr id="1885845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4540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85AF" w14:textId="5F1DF78E" w:rsidR="00760AD0" w:rsidRDefault="00760AD0" w:rsidP="00760AD0">
      <w:pPr>
        <w:pStyle w:val="ListParagraph"/>
        <w:spacing w:line="360" w:lineRule="auto"/>
        <w:ind w:left="1800"/>
      </w:pPr>
      <w:r>
        <w:t>Declare the scene, main camera settings, 1</w:t>
      </w:r>
      <w:r w:rsidRPr="00760AD0">
        <w:rPr>
          <w:vertAlign w:val="superscript"/>
        </w:rPr>
        <w:t>st</w:t>
      </w:r>
      <w:r>
        <w:t xml:space="preserve"> person camera settings. Declare </w:t>
      </w:r>
      <w:proofErr w:type="spellStart"/>
      <w:r>
        <w:t>WebGLRenderer</w:t>
      </w:r>
      <w:proofErr w:type="spellEnd"/>
      <w:r>
        <w:t xml:space="preserve"> as the renderer with antialiasing. Enable the </w:t>
      </w:r>
      <w:proofErr w:type="spellStart"/>
      <w:r>
        <w:t>shadowmap</w:t>
      </w:r>
      <w:proofErr w:type="spellEnd"/>
      <w:r>
        <w:t xml:space="preserve"> using PFC Shadow Map. Declare Orbit Controls focusing on </w:t>
      </w:r>
      <w:proofErr w:type="spellStart"/>
      <w:r>
        <w:t>posisition</w:t>
      </w:r>
      <w:proofErr w:type="spellEnd"/>
      <w:r>
        <w:t xml:space="preserve"> 0, 7, 0 on vector3.</w:t>
      </w:r>
    </w:p>
    <w:p w14:paraId="1DB879DE" w14:textId="77777777" w:rsidR="00760AD0" w:rsidRDefault="00760AD0" w:rsidP="00760AD0">
      <w:pPr>
        <w:pStyle w:val="ListParagraph"/>
        <w:spacing w:line="360" w:lineRule="auto"/>
        <w:ind w:left="1800"/>
      </w:pPr>
    </w:p>
    <w:p w14:paraId="1E6FB764" w14:textId="77777777" w:rsidR="00760AD0" w:rsidRDefault="00760AD0" w:rsidP="00760AD0">
      <w:pPr>
        <w:pStyle w:val="ListParagraph"/>
        <w:spacing w:line="360" w:lineRule="auto"/>
        <w:ind w:left="1800"/>
      </w:pPr>
    </w:p>
    <w:p w14:paraId="7AD4BDAF" w14:textId="77777777" w:rsidR="00760AD0" w:rsidRDefault="00760AD0" w:rsidP="00760AD0">
      <w:pPr>
        <w:pStyle w:val="ListParagraph"/>
        <w:spacing w:line="360" w:lineRule="auto"/>
        <w:ind w:left="1800"/>
      </w:pPr>
    </w:p>
    <w:p w14:paraId="4CAE726B" w14:textId="77777777" w:rsidR="00760AD0" w:rsidRDefault="00760AD0" w:rsidP="00760AD0">
      <w:pPr>
        <w:pStyle w:val="ListParagraph"/>
        <w:spacing w:line="360" w:lineRule="auto"/>
        <w:ind w:left="1800"/>
      </w:pPr>
    </w:p>
    <w:p w14:paraId="4C92C56F" w14:textId="77777777" w:rsidR="00760AD0" w:rsidRDefault="00760AD0" w:rsidP="00760AD0">
      <w:pPr>
        <w:pStyle w:val="ListParagraph"/>
        <w:spacing w:line="360" w:lineRule="auto"/>
        <w:ind w:left="1800"/>
      </w:pPr>
    </w:p>
    <w:p w14:paraId="4B3DB1A9" w14:textId="77777777" w:rsidR="00760AD0" w:rsidRDefault="00760AD0" w:rsidP="00760AD0">
      <w:pPr>
        <w:pStyle w:val="ListParagraph"/>
        <w:spacing w:line="360" w:lineRule="auto"/>
        <w:ind w:left="1800"/>
      </w:pPr>
    </w:p>
    <w:p w14:paraId="534BA41C" w14:textId="77777777" w:rsidR="00760AD0" w:rsidRDefault="00760AD0" w:rsidP="00760AD0">
      <w:pPr>
        <w:pStyle w:val="ListParagraph"/>
        <w:spacing w:line="360" w:lineRule="auto"/>
        <w:ind w:left="1800"/>
      </w:pPr>
    </w:p>
    <w:p w14:paraId="46694D6B" w14:textId="21CEB1B5" w:rsidR="00760AD0" w:rsidRDefault="00760AD0" w:rsidP="00760AD0">
      <w:pPr>
        <w:pStyle w:val="ListParagraph"/>
        <w:numPr>
          <w:ilvl w:val="0"/>
          <w:numId w:val="25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lastRenderedPageBreak/>
        <w:t>ChangeCam</w:t>
      </w:r>
      <w:proofErr w:type="spellEnd"/>
      <w:r>
        <w:rPr>
          <w:b/>
          <w:bCs/>
        </w:rPr>
        <w:t xml:space="preserve"> function</w:t>
      </w:r>
    </w:p>
    <w:p w14:paraId="50CBD3EB" w14:textId="265E3D94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  <w:r w:rsidRPr="00A76753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5F622CD3" wp14:editId="4A6C5D53">
            <wp:simplePos x="0" y="0"/>
            <wp:positionH relativeFrom="column">
              <wp:posOffset>1143000</wp:posOffset>
            </wp:positionH>
            <wp:positionV relativeFrom="paragraph">
              <wp:posOffset>10160</wp:posOffset>
            </wp:positionV>
            <wp:extent cx="3093720" cy="1968731"/>
            <wp:effectExtent l="0" t="0" r="0" b="0"/>
            <wp:wrapNone/>
            <wp:docPr id="20453060" name="Picture 20453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060" name="Picture 2045306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" b="434"/>
                    <a:stretch/>
                  </pic:blipFill>
                  <pic:spPr bwMode="auto">
                    <a:xfrm>
                      <a:off x="0" y="0"/>
                      <a:ext cx="3093720" cy="1968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DB43D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75486824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75D02110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4C9169E8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48D91358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70EA23D6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4C0D7A4C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1A02EE21" w14:textId="739CEB6E" w:rsidR="00A76753" w:rsidRDefault="00760AD0" w:rsidP="00760AD0">
      <w:pPr>
        <w:pStyle w:val="ListParagraph"/>
        <w:spacing w:line="360" w:lineRule="auto"/>
        <w:ind w:left="1800"/>
      </w:pPr>
      <w:proofErr w:type="spellStart"/>
      <w:r>
        <w:t>ChangeCam</w:t>
      </w:r>
      <w:proofErr w:type="spellEnd"/>
      <w:r>
        <w:t xml:space="preserve"> function to switch camera from </w:t>
      </w:r>
      <w:proofErr w:type="spellStart"/>
      <w:r>
        <w:t>cameraM</w:t>
      </w:r>
      <w:proofErr w:type="spellEnd"/>
      <w:r>
        <w:t xml:space="preserve"> (main camera or 3</w:t>
      </w:r>
      <w:r w:rsidRPr="00760AD0">
        <w:rPr>
          <w:vertAlign w:val="superscript"/>
        </w:rPr>
        <w:t>rd</w:t>
      </w:r>
      <w:r>
        <w:t xml:space="preserve"> person camera) to </w:t>
      </w:r>
      <w:proofErr w:type="spellStart"/>
      <w:r>
        <w:t>cameraPOV</w:t>
      </w:r>
      <w:proofErr w:type="spellEnd"/>
      <w:r>
        <w:t xml:space="preserve"> (1</w:t>
      </w:r>
      <w:r w:rsidRPr="00760AD0">
        <w:rPr>
          <w:vertAlign w:val="superscript"/>
        </w:rPr>
        <w:t>st</w:t>
      </w:r>
      <w:r>
        <w:t xml:space="preserve"> person camera).</w:t>
      </w:r>
    </w:p>
    <w:p w14:paraId="48DC37E7" w14:textId="77777777" w:rsidR="00760AD0" w:rsidRDefault="00760AD0" w:rsidP="00760AD0">
      <w:pPr>
        <w:pStyle w:val="ListParagraph"/>
        <w:spacing w:line="360" w:lineRule="auto"/>
        <w:ind w:left="1800"/>
      </w:pPr>
    </w:p>
    <w:p w14:paraId="60E74E87" w14:textId="4D2A84DD" w:rsidR="00760AD0" w:rsidRDefault="00760AD0" w:rsidP="00760AD0">
      <w:pPr>
        <w:pStyle w:val="ListParagraph"/>
        <w:numPr>
          <w:ilvl w:val="0"/>
          <w:numId w:val="25"/>
        </w:numPr>
        <w:spacing w:line="360" w:lineRule="auto"/>
        <w:rPr>
          <w:b/>
          <w:bCs/>
        </w:rPr>
      </w:pPr>
      <w:r w:rsidRPr="00760AD0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27C4A93" wp14:editId="777BD2D4">
            <wp:simplePos x="0" y="0"/>
            <wp:positionH relativeFrom="column">
              <wp:posOffset>580390</wp:posOffset>
            </wp:positionH>
            <wp:positionV relativeFrom="paragraph">
              <wp:posOffset>234950</wp:posOffset>
            </wp:positionV>
            <wp:extent cx="5979533" cy="2004060"/>
            <wp:effectExtent l="0" t="0" r="2540" b="0"/>
            <wp:wrapNone/>
            <wp:docPr id="12568958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95805" name="Picture 1" descr="A screen 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533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Grass function</w:t>
      </w:r>
    </w:p>
    <w:p w14:paraId="6F680337" w14:textId="315B0583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04503AF6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14F2AB17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3C9A3BEA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77CA524B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260E1C26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10F5A020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3A0CB3A2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145416AF" w14:textId="136CF73F" w:rsidR="00760AD0" w:rsidRDefault="00760AD0" w:rsidP="00760AD0">
      <w:pPr>
        <w:pStyle w:val="ListParagraph"/>
        <w:spacing w:line="360" w:lineRule="auto"/>
        <w:ind w:left="1800"/>
      </w:pPr>
      <w:r>
        <w:t xml:space="preserve">Declare grass setting. Using plane geometry to make the grass field with texture. Set the position of the grass to 0, 0, -7.5. </w:t>
      </w:r>
    </w:p>
    <w:p w14:paraId="78F70054" w14:textId="77777777" w:rsidR="00760AD0" w:rsidRDefault="00760AD0" w:rsidP="00760AD0">
      <w:pPr>
        <w:pStyle w:val="ListParagraph"/>
        <w:spacing w:line="360" w:lineRule="auto"/>
        <w:ind w:left="1800"/>
      </w:pPr>
    </w:p>
    <w:p w14:paraId="31F4057C" w14:textId="77777777" w:rsidR="00760AD0" w:rsidRDefault="00760AD0" w:rsidP="00760AD0">
      <w:pPr>
        <w:pStyle w:val="ListParagraph"/>
        <w:spacing w:line="360" w:lineRule="auto"/>
        <w:ind w:left="1800"/>
      </w:pPr>
    </w:p>
    <w:p w14:paraId="3709693F" w14:textId="77777777" w:rsidR="00760AD0" w:rsidRDefault="00760AD0" w:rsidP="00760AD0">
      <w:pPr>
        <w:pStyle w:val="ListParagraph"/>
        <w:spacing w:line="360" w:lineRule="auto"/>
        <w:ind w:left="1800"/>
      </w:pPr>
    </w:p>
    <w:p w14:paraId="40E10759" w14:textId="77777777" w:rsidR="00760AD0" w:rsidRDefault="00760AD0" w:rsidP="00760AD0">
      <w:pPr>
        <w:pStyle w:val="ListParagraph"/>
        <w:spacing w:line="360" w:lineRule="auto"/>
        <w:ind w:left="1800"/>
      </w:pPr>
    </w:p>
    <w:p w14:paraId="2017F51C" w14:textId="77777777" w:rsidR="00760AD0" w:rsidRDefault="00760AD0" w:rsidP="00760AD0">
      <w:pPr>
        <w:pStyle w:val="ListParagraph"/>
        <w:spacing w:line="360" w:lineRule="auto"/>
        <w:ind w:left="1800"/>
      </w:pPr>
    </w:p>
    <w:p w14:paraId="238956DA" w14:textId="77777777" w:rsidR="00760AD0" w:rsidRDefault="00760AD0" w:rsidP="00760AD0">
      <w:pPr>
        <w:pStyle w:val="ListParagraph"/>
        <w:spacing w:line="360" w:lineRule="auto"/>
        <w:ind w:left="1800"/>
      </w:pPr>
    </w:p>
    <w:p w14:paraId="30AB0D53" w14:textId="77777777" w:rsidR="00760AD0" w:rsidRDefault="00760AD0" w:rsidP="00760AD0">
      <w:pPr>
        <w:pStyle w:val="ListParagraph"/>
        <w:spacing w:line="360" w:lineRule="auto"/>
        <w:ind w:left="1800"/>
      </w:pPr>
    </w:p>
    <w:p w14:paraId="62E880EE" w14:textId="77777777" w:rsidR="00760AD0" w:rsidRDefault="00760AD0" w:rsidP="00760AD0">
      <w:pPr>
        <w:pStyle w:val="ListParagraph"/>
        <w:spacing w:line="360" w:lineRule="auto"/>
        <w:ind w:left="1800"/>
      </w:pPr>
    </w:p>
    <w:p w14:paraId="02732093" w14:textId="77777777" w:rsidR="00760AD0" w:rsidRDefault="00760AD0" w:rsidP="00760AD0">
      <w:pPr>
        <w:pStyle w:val="ListParagraph"/>
        <w:spacing w:line="360" w:lineRule="auto"/>
        <w:ind w:left="1800"/>
      </w:pPr>
    </w:p>
    <w:p w14:paraId="68C582E9" w14:textId="77777777" w:rsidR="00760AD0" w:rsidRDefault="00760AD0" w:rsidP="00760AD0">
      <w:pPr>
        <w:pStyle w:val="ListParagraph"/>
        <w:spacing w:line="360" w:lineRule="auto"/>
        <w:ind w:left="1800"/>
      </w:pPr>
    </w:p>
    <w:p w14:paraId="59E1EAA8" w14:textId="0CD0F9BF" w:rsidR="00760AD0" w:rsidRDefault="00760AD0" w:rsidP="00760AD0">
      <w:pPr>
        <w:pStyle w:val="ListParagraph"/>
        <w:numPr>
          <w:ilvl w:val="0"/>
          <w:numId w:val="25"/>
        </w:numPr>
        <w:spacing w:line="360" w:lineRule="auto"/>
        <w:rPr>
          <w:b/>
          <w:bCs/>
        </w:rPr>
      </w:pPr>
      <w:r w:rsidRPr="00760AD0"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2189675" wp14:editId="4705EB3B">
            <wp:simplePos x="0" y="0"/>
            <wp:positionH relativeFrom="column">
              <wp:posOffset>1135380</wp:posOffset>
            </wp:positionH>
            <wp:positionV relativeFrom="paragraph">
              <wp:posOffset>238125</wp:posOffset>
            </wp:positionV>
            <wp:extent cx="5234940" cy="3429000"/>
            <wp:effectExtent l="0" t="0" r="3810" b="0"/>
            <wp:wrapNone/>
            <wp:docPr id="1459337298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37298" name="Picture 1" descr="A computer screen with text and imag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Zombie function</w:t>
      </w:r>
    </w:p>
    <w:p w14:paraId="29531688" w14:textId="167E7812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184838DB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58B334A9" w14:textId="172015B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60721FB3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7B7F7C92" w14:textId="46576DFF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3CC3C12B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08BFE50D" w14:textId="0BC2BC85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0247EB62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3D8E60B9" w14:textId="68CEBA76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10DCDE4F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091A2562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11BDDE41" w14:textId="77777777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025E7165" w14:textId="6A8D8BE3" w:rsidR="00760AD0" w:rsidRDefault="00760AD0" w:rsidP="00760AD0">
      <w:pPr>
        <w:pStyle w:val="ListParagraph"/>
        <w:spacing w:line="360" w:lineRule="auto"/>
        <w:ind w:left="1800"/>
        <w:rPr>
          <w:b/>
          <w:bCs/>
        </w:rPr>
      </w:pPr>
    </w:p>
    <w:p w14:paraId="6FA96561" w14:textId="3DA52740" w:rsidR="00760AD0" w:rsidRDefault="00760AD0" w:rsidP="00760AD0">
      <w:pPr>
        <w:pStyle w:val="ListParagraph"/>
        <w:spacing w:line="360" w:lineRule="auto"/>
        <w:ind w:left="1800"/>
      </w:pPr>
      <w:r>
        <w:t xml:space="preserve">Declare the zombie </w:t>
      </w:r>
      <w:r w:rsidR="00FE05AD">
        <w:t xml:space="preserve">using loader (GLTF Loader) from the Assets folder. Set the scale, position, and rotation of the zombie to fit. Enable </w:t>
      </w:r>
      <w:proofErr w:type="gramStart"/>
      <w:r w:rsidR="00FE05AD">
        <w:t>cast</w:t>
      </w:r>
      <w:proofErr w:type="gramEnd"/>
      <w:r w:rsidR="00FE05AD">
        <w:t xml:space="preserve"> shadow and receive shadow. </w:t>
      </w:r>
    </w:p>
    <w:p w14:paraId="18A7CF10" w14:textId="77777777" w:rsidR="00FE05AD" w:rsidRDefault="00FE05AD" w:rsidP="00760AD0">
      <w:pPr>
        <w:pStyle w:val="ListParagraph"/>
        <w:spacing w:line="360" w:lineRule="auto"/>
        <w:ind w:left="1800"/>
      </w:pPr>
    </w:p>
    <w:p w14:paraId="684A996E" w14:textId="774829F6" w:rsidR="00FE05AD" w:rsidRPr="00FE05AD" w:rsidRDefault="00FE05AD" w:rsidP="00FE05AD">
      <w:pPr>
        <w:pStyle w:val="ListParagraph"/>
        <w:numPr>
          <w:ilvl w:val="0"/>
          <w:numId w:val="25"/>
        </w:numPr>
        <w:spacing w:line="360" w:lineRule="auto"/>
        <w:rPr>
          <w:b/>
          <w:bCs/>
        </w:rPr>
      </w:pPr>
      <w:r>
        <w:rPr>
          <w:b/>
          <w:bCs/>
        </w:rPr>
        <w:t>Fence function</w:t>
      </w:r>
    </w:p>
    <w:p w14:paraId="10ECF093" w14:textId="267EC8A4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  <w:r w:rsidRPr="00760AD0">
        <w:rPr>
          <w:noProof/>
        </w:rPr>
        <w:drawing>
          <wp:anchor distT="0" distB="0" distL="114300" distR="114300" simplePos="0" relativeHeight="251675648" behindDoc="0" locked="0" layoutInCell="1" allowOverlap="1" wp14:anchorId="63346E9E" wp14:editId="602478E0">
            <wp:simplePos x="0" y="0"/>
            <wp:positionH relativeFrom="column">
              <wp:posOffset>1135380</wp:posOffset>
            </wp:positionH>
            <wp:positionV relativeFrom="paragraph">
              <wp:posOffset>8255</wp:posOffset>
            </wp:positionV>
            <wp:extent cx="5234940" cy="3356610"/>
            <wp:effectExtent l="0" t="0" r="3810" b="0"/>
            <wp:wrapNone/>
            <wp:docPr id="54271588" name="Picture 5427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1588" name="Picture 542715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D5E22F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64531A69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6329195D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3ABF0237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4CC4D45E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3613F291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364D650A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522A0B98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320BB3B1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05F94F3E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4861AB01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6C5A3C79" w14:textId="5262FEB9" w:rsidR="00FE05AD" w:rsidRDefault="00FE05AD" w:rsidP="00FE05AD">
      <w:pPr>
        <w:pStyle w:val="ListParagraph"/>
        <w:spacing w:line="360" w:lineRule="auto"/>
        <w:ind w:left="1800"/>
      </w:pPr>
      <w:r>
        <w:lastRenderedPageBreak/>
        <w:t xml:space="preserve">Declare the fence using loader (GLTF Loader) from the Assets folder. Set the scale, position, and rotation of the fence to fit. Enable </w:t>
      </w:r>
      <w:proofErr w:type="gramStart"/>
      <w:r>
        <w:t>cast</w:t>
      </w:r>
      <w:proofErr w:type="gramEnd"/>
      <w:r>
        <w:t xml:space="preserve"> shadow and receive shadow. There are 5 fences, the only difference being the position of the fence. </w:t>
      </w:r>
    </w:p>
    <w:p w14:paraId="0A1D6670" w14:textId="77777777" w:rsidR="00FE05AD" w:rsidRDefault="00FE05AD" w:rsidP="00FE05AD">
      <w:pPr>
        <w:pStyle w:val="ListParagraph"/>
        <w:spacing w:line="360" w:lineRule="auto"/>
        <w:ind w:left="1800"/>
      </w:pPr>
    </w:p>
    <w:p w14:paraId="1924F580" w14:textId="5F58E3D9" w:rsidR="00FE05AD" w:rsidRPr="00FE05AD" w:rsidRDefault="00FE05AD" w:rsidP="00FE05AD">
      <w:pPr>
        <w:pStyle w:val="ListParagraph"/>
        <w:numPr>
          <w:ilvl w:val="0"/>
          <w:numId w:val="25"/>
        </w:numPr>
        <w:spacing w:line="360" w:lineRule="auto"/>
        <w:rPr>
          <w:b/>
          <w:bCs/>
        </w:rPr>
      </w:pPr>
      <w:r>
        <w:t xml:space="preserve"> </w:t>
      </w:r>
      <w:r>
        <w:rPr>
          <w:b/>
          <w:bCs/>
        </w:rPr>
        <w:t>Text function</w:t>
      </w:r>
    </w:p>
    <w:p w14:paraId="39EADFC1" w14:textId="2B06999F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  <w:r w:rsidRPr="00760AD0">
        <w:rPr>
          <w:noProof/>
        </w:rPr>
        <w:drawing>
          <wp:anchor distT="0" distB="0" distL="114300" distR="114300" simplePos="0" relativeHeight="251677696" behindDoc="0" locked="0" layoutInCell="1" allowOverlap="1" wp14:anchorId="5B1105E5" wp14:editId="0B6ED3B8">
            <wp:simplePos x="0" y="0"/>
            <wp:positionH relativeFrom="column">
              <wp:posOffset>567994</wp:posOffset>
            </wp:positionH>
            <wp:positionV relativeFrom="paragraph">
              <wp:posOffset>17780</wp:posOffset>
            </wp:positionV>
            <wp:extent cx="5802326" cy="2065020"/>
            <wp:effectExtent l="0" t="0" r="8255" b="0"/>
            <wp:wrapNone/>
            <wp:docPr id="1424957457" name="Picture 1424957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57457" name="Picture 142495745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544" cy="2065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6C80F" w14:textId="0C86773F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6D858BDD" w14:textId="5C9FDBCA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375381C4" w14:textId="1A5F205C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19A61CF0" w14:textId="3F5AA584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14B0E9C6" w14:textId="46967F3C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62050873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65C5F01F" w14:textId="77777777" w:rsidR="00FE05AD" w:rsidRPr="00FE05AD" w:rsidRDefault="00FE05AD" w:rsidP="00FE05AD">
      <w:pPr>
        <w:spacing w:line="360" w:lineRule="auto"/>
        <w:rPr>
          <w:b/>
          <w:bCs/>
        </w:rPr>
      </w:pPr>
    </w:p>
    <w:p w14:paraId="0BE7A75F" w14:textId="57DF3580" w:rsidR="00FE05AD" w:rsidRDefault="00FE05AD" w:rsidP="00FE05AD">
      <w:pPr>
        <w:pStyle w:val="ListParagraph"/>
        <w:spacing w:line="360" w:lineRule="auto"/>
        <w:ind w:left="1800"/>
      </w:pPr>
      <w:r>
        <w:t xml:space="preserve">Create a string ‘Plants NO Zombie’ using </w:t>
      </w:r>
      <w:proofErr w:type="spellStart"/>
      <w:r>
        <w:t>TextGeometry</w:t>
      </w:r>
      <w:proofErr w:type="spellEnd"/>
      <w:r>
        <w:t xml:space="preserve"> using </w:t>
      </w:r>
      <w:proofErr w:type="spellStart"/>
      <w:r>
        <w:t>gentilis</w:t>
      </w:r>
      <w:proofErr w:type="spellEnd"/>
      <w:r>
        <w:t xml:space="preserve"> bold as the font. This will be the title.</w:t>
      </w:r>
    </w:p>
    <w:p w14:paraId="6EB36A46" w14:textId="77777777" w:rsidR="00FE05AD" w:rsidRDefault="00FE05AD" w:rsidP="00FE05AD">
      <w:pPr>
        <w:pStyle w:val="ListParagraph"/>
        <w:spacing w:line="360" w:lineRule="auto"/>
        <w:ind w:left="1800"/>
      </w:pPr>
    </w:p>
    <w:p w14:paraId="0C474088" w14:textId="727B3AB0" w:rsidR="00FE05AD" w:rsidRDefault="00FE05AD" w:rsidP="00FE05AD">
      <w:pPr>
        <w:pStyle w:val="ListParagraph"/>
        <w:numPr>
          <w:ilvl w:val="0"/>
          <w:numId w:val="25"/>
        </w:numPr>
        <w:spacing w:line="360" w:lineRule="auto"/>
        <w:rPr>
          <w:b/>
          <w:bCs/>
        </w:rPr>
      </w:pPr>
      <w:r>
        <w:t xml:space="preserve"> </w:t>
      </w:r>
      <w:r>
        <w:rPr>
          <w:b/>
          <w:bCs/>
        </w:rPr>
        <w:t>Peashooter functions</w:t>
      </w:r>
    </w:p>
    <w:p w14:paraId="70194484" w14:textId="4AA7803E" w:rsidR="00FE05AD" w:rsidRPr="00FE05AD" w:rsidRDefault="00FE05AD" w:rsidP="00FE05AD">
      <w:pPr>
        <w:pStyle w:val="ListParagraph"/>
        <w:numPr>
          <w:ilvl w:val="0"/>
          <w:numId w:val="26"/>
        </w:numPr>
        <w:spacing w:line="360" w:lineRule="auto"/>
        <w:rPr>
          <w:b/>
          <w:bCs/>
        </w:rPr>
      </w:pPr>
      <w:r>
        <w:rPr>
          <w:b/>
          <w:bCs/>
        </w:rPr>
        <w:t>Head function</w:t>
      </w:r>
    </w:p>
    <w:p w14:paraId="24836AFD" w14:textId="66F6C38B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  <w:r w:rsidRPr="00760AD0">
        <w:rPr>
          <w:noProof/>
        </w:rPr>
        <w:drawing>
          <wp:anchor distT="0" distB="0" distL="114300" distR="114300" simplePos="0" relativeHeight="251679744" behindDoc="0" locked="0" layoutInCell="1" allowOverlap="1" wp14:anchorId="1A63545C" wp14:editId="7E29E900">
            <wp:simplePos x="0" y="0"/>
            <wp:positionH relativeFrom="column">
              <wp:posOffset>1135380</wp:posOffset>
            </wp:positionH>
            <wp:positionV relativeFrom="paragraph">
              <wp:posOffset>5715</wp:posOffset>
            </wp:positionV>
            <wp:extent cx="5234940" cy="2093595"/>
            <wp:effectExtent l="0" t="0" r="3810" b="1905"/>
            <wp:wrapNone/>
            <wp:docPr id="1029466812" name="Picture 1029466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66812" name="Picture 10294668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0AC2D9F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485F1211" w14:textId="56097664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0244DFD6" w14:textId="5FD65DFF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274BB710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1EBA9BA3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77F176E1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056A9E90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6651A17F" w14:textId="5F028489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5671E957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1E77E360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48D5DA5D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235114AA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27C67D2C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5C1822D7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4DD3900A" w14:textId="444F5403" w:rsidR="00FE05AD" w:rsidRPr="00FE05AD" w:rsidRDefault="00FE05AD" w:rsidP="00FE05AD">
      <w:pPr>
        <w:pStyle w:val="ListParagraph"/>
        <w:numPr>
          <w:ilvl w:val="0"/>
          <w:numId w:val="26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Mouth function</w:t>
      </w:r>
    </w:p>
    <w:p w14:paraId="4FBD58AF" w14:textId="5491DAD1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5560750C" w14:textId="7A845A64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  <w:r w:rsidRPr="00FE05AD"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7B3E59E5" wp14:editId="272BF3AF">
            <wp:simplePos x="0" y="0"/>
            <wp:positionH relativeFrom="column">
              <wp:posOffset>1150620</wp:posOffset>
            </wp:positionH>
            <wp:positionV relativeFrom="paragraph">
              <wp:posOffset>-260350</wp:posOffset>
            </wp:positionV>
            <wp:extent cx="4823460" cy="2580005"/>
            <wp:effectExtent l="0" t="0" r="0" b="0"/>
            <wp:wrapNone/>
            <wp:docPr id="178595538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55386" name="Picture 1" descr="A computer screen shot of a program cod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60F4B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27D742C3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269F4600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79BE80CD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324B77F1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3EA50CC0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22409932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3125C872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167DEFEC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391913B1" w14:textId="4918C0A5" w:rsidR="00FE05AD" w:rsidRPr="00FE05AD" w:rsidRDefault="00FE05AD" w:rsidP="00FE05AD">
      <w:pPr>
        <w:pStyle w:val="ListParagraph"/>
        <w:numPr>
          <w:ilvl w:val="0"/>
          <w:numId w:val="26"/>
        </w:numPr>
        <w:spacing w:line="360" w:lineRule="auto"/>
        <w:rPr>
          <w:b/>
          <w:bCs/>
        </w:rPr>
      </w:pPr>
      <w:r>
        <w:rPr>
          <w:b/>
          <w:bCs/>
        </w:rPr>
        <w:t>Top function</w:t>
      </w:r>
    </w:p>
    <w:p w14:paraId="12152EA4" w14:textId="56BDAA1C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  <w:r w:rsidRPr="00FE05AD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60ADF398" wp14:editId="55FCAAF6">
            <wp:simplePos x="0" y="0"/>
            <wp:positionH relativeFrom="column">
              <wp:posOffset>1150620</wp:posOffset>
            </wp:positionH>
            <wp:positionV relativeFrom="paragraph">
              <wp:posOffset>10795</wp:posOffset>
            </wp:positionV>
            <wp:extent cx="4472940" cy="1690354"/>
            <wp:effectExtent l="0" t="0" r="3810" b="5715"/>
            <wp:wrapNone/>
            <wp:docPr id="1465122145" name="Picture 1465122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22145" name="Picture 14651221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877" cy="1695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B0C0A" w14:textId="455E8914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29F9B9E5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6C5D4CFF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525FC56D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3F25CAED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5B9D3D81" w14:textId="77777777" w:rsidR="00FE05AD" w:rsidRPr="00FE05AD" w:rsidRDefault="00FE05AD" w:rsidP="00FE05AD">
      <w:pPr>
        <w:spacing w:line="360" w:lineRule="auto"/>
        <w:rPr>
          <w:b/>
          <w:bCs/>
        </w:rPr>
      </w:pPr>
    </w:p>
    <w:p w14:paraId="682B3E9F" w14:textId="5E5D6FCC" w:rsidR="00FE05AD" w:rsidRPr="00FE05AD" w:rsidRDefault="00FE05AD" w:rsidP="00FE05AD">
      <w:pPr>
        <w:pStyle w:val="ListParagraph"/>
        <w:numPr>
          <w:ilvl w:val="0"/>
          <w:numId w:val="26"/>
        </w:numPr>
        <w:spacing w:line="360" w:lineRule="auto"/>
        <w:rPr>
          <w:b/>
          <w:bCs/>
        </w:rPr>
      </w:pPr>
      <w:proofErr w:type="gramStart"/>
      <w:r>
        <w:rPr>
          <w:b/>
          <w:bCs/>
        </w:rPr>
        <w:t>Eyes</w:t>
      </w:r>
      <w:proofErr w:type="gramEnd"/>
      <w:r>
        <w:rPr>
          <w:b/>
          <w:bCs/>
        </w:rPr>
        <w:t xml:space="preserve"> function</w:t>
      </w:r>
    </w:p>
    <w:p w14:paraId="5E0E4D26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  <w:r w:rsidRPr="00FE05AD"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65E845F7" wp14:editId="59D5346B">
            <wp:simplePos x="0" y="0"/>
            <wp:positionH relativeFrom="column">
              <wp:posOffset>1143000</wp:posOffset>
            </wp:positionH>
            <wp:positionV relativeFrom="paragraph">
              <wp:posOffset>10795</wp:posOffset>
            </wp:positionV>
            <wp:extent cx="4434714" cy="3276032"/>
            <wp:effectExtent l="0" t="0" r="4445" b="635"/>
            <wp:wrapNone/>
            <wp:docPr id="495474089" name="Picture 495474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74089" name="Picture 49547408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714" cy="3276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2A084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10C4CF82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695962C0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252E4641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7B49F1AB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5EC926F4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3A4D5A2D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448941CB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09D8CB7E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64876420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44000548" w14:textId="77777777" w:rsidR="00FE05AD" w:rsidRDefault="00FE05AD" w:rsidP="00FE05AD">
      <w:pPr>
        <w:pStyle w:val="ListParagraph"/>
        <w:spacing w:line="360" w:lineRule="auto"/>
        <w:ind w:left="1800"/>
      </w:pPr>
    </w:p>
    <w:p w14:paraId="084CA479" w14:textId="6A6B82C4" w:rsidR="00FE05AD" w:rsidRPr="00FE05AD" w:rsidRDefault="00FE05AD" w:rsidP="00FE05AD">
      <w:pPr>
        <w:pStyle w:val="ListParagraph"/>
        <w:numPr>
          <w:ilvl w:val="0"/>
          <w:numId w:val="26"/>
        </w:numPr>
        <w:spacing w:line="360" w:lineRule="auto"/>
        <w:rPr>
          <w:b/>
          <w:bCs/>
        </w:rPr>
      </w:pPr>
      <w:proofErr w:type="gramStart"/>
      <w:r>
        <w:rPr>
          <w:b/>
          <w:bCs/>
        </w:rPr>
        <w:lastRenderedPageBreak/>
        <w:t>Eyes</w:t>
      </w:r>
      <w:proofErr w:type="gramEnd"/>
      <w:r>
        <w:rPr>
          <w:b/>
          <w:bCs/>
        </w:rPr>
        <w:t xml:space="preserve"> function</w:t>
      </w:r>
    </w:p>
    <w:p w14:paraId="7F4E6948" w14:textId="447B881A" w:rsidR="00FE05AD" w:rsidRDefault="006D560F" w:rsidP="00FE05AD">
      <w:pPr>
        <w:pStyle w:val="ListParagraph"/>
        <w:spacing w:line="360" w:lineRule="auto"/>
        <w:ind w:left="1800"/>
        <w:rPr>
          <w:b/>
          <w:bCs/>
        </w:rPr>
      </w:pPr>
      <w:r w:rsidRPr="00FE05AD"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1568F47E" wp14:editId="03A92807">
            <wp:simplePos x="0" y="0"/>
            <wp:positionH relativeFrom="column">
              <wp:posOffset>1173480</wp:posOffset>
            </wp:positionH>
            <wp:positionV relativeFrom="paragraph">
              <wp:posOffset>10160</wp:posOffset>
            </wp:positionV>
            <wp:extent cx="4770120" cy="1799981"/>
            <wp:effectExtent l="0" t="0" r="0" b="0"/>
            <wp:wrapNone/>
            <wp:docPr id="26488510" name="Picture 26488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8510" name="Picture 264885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34" cy="1800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9D940" w14:textId="45F2E376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2680743F" w14:textId="2FB64ABC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28F86270" w14:textId="64A2FF46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5BE53C73" w14:textId="2A062B26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044CF8D9" w14:textId="77777777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17F353FB" w14:textId="64A7C515" w:rsidR="00FE05AD" w:rsidRDefault="00FE05AD" w:rsidP="00FE05AD">
      <w:pPr>
        <w:pStyle w:val="ListParagraph"/>
        <w:spacing w:line="360" w:lineRule="auto"/>
        <w:ind w:left="1800"/>
        <w:rPr>
          <w:b/>
          <w:bCs/>
        </w:rPr>
      </w:pPr>
    </w:p>
    <w:p w14:paraId="1D029CF8" w14:textId="1AAB348B" w:rsidR="00FE05AD" w:rsidRDefault="00FE05AD" w:rsidP="00C51329">
      <w:pPr>
        <w:spacing w:line="360" w:lineRule="auto"/>
      </w:pPr>
    </w:p>
    <w:p w14:paraId="7599CEF1" w14:textId="7C3BEAFF" w:rsidR="00FE05AD" w:rsidRDefault="00FE05AD" w:rsidP="00FE05AD">
      <w:pPr>
        <w:pStyle w:val="ListParagraph"/>
        <w:spacing w:line="360" w:lineRule="auto"/>
        <w:ind w:left="1800"/>
      </w:pPr>
      <w:r>
        <w:t xml:space="preserve">Declare the </w:t>
      </w:r>
      <w:r w:rsidR="006D560F">
        <w:t xml:space="preserve">peashooter by combining those functions. </w:t>
      </w:r>
    </w:p>
    <w:p w14:paraId="713CBD02" w14:textId="77777777" w:rsidR="006D560F" w:rsidRDefault="006D560F" w:rsidP="00FE05AD">
      <w:pPr>
        <w:pStyle w:val="ListParagraph"/>
        <w:spacing w:line="360" w:lineRule="auto"/>
        <w:ind w:left="1800"/>
      </w:pPr>
    </w:p>
    <w:p w14:paraId="6DDF8296" w14:textId="68600192" w:rsidR="006D560F" w:rsidRPr="00FE05AD" w:rsidRDefault="00A9342A" w:rsidP="006D560F">
      <w:pPr>
        <w:pStyle w:val="ListParagraph"/>
        <w:numPr>
          <w:ilvl w:val="0"/>
          <w:numId w:val="25"/>
        </w:numPr>
        <w:spacing w:line="360" w:lineRule="auto"/>
        <w:rPr>
          <w:b/>
          <w:bCs/>
        </w:rPr>
      </w:pPr>
      <w:r>
        <w:rPr>
          <w:b/>
          <w:bCs/>
        </w:rPr>
        <w:t>Walnut</w:t>
      </w:r>
      <w:r w:rsidR="006D560F">
        <w:rPr>
          <w:b/>
          <w:bCs/>
        </w:rPr>
        <w:t xml:space="preserve"> function</w:t>
      </w:r>
    </w:p>
    <w:p w14:paraId="32A1B43F" w14:textId="77777777" w:rsidR="006D560F" w:rsidRDefault="006D560F" w:rsidP="006D560F">
      <w:pPr>
        <w:pStyle w:val="ListParagraph"/>
        <w:spacing w:line="360" w:lineRule="auto"/>
        <w:ind w:left="1800"/>
        <w:rPr>
          <w:b/>
          <w:bCs/>
        </w:rPr>
      </w:pPr>
      <w:r w:rsidRPr="00760AD0">
        <w:rPr>
          <w:noProof/>
        </w:rPr>
        <w:drawing>
          <wp:anchor distT="0" distB="0" distL="114300" distR="114300" simplePos="0" relativeHeight="251688960" behindDoc="0" locked="0" layoutInCell="1" allowOverlap="1" wp14:anchorId="64CF5669" wp14:editId="3C665CDD">
            <wp:simplePos x="0" y="0"/>
            <wp:positionH relativeFrom="column">
              <wp:posOffset>788495</wp:posOffset>
            </wp:positionH>
            <wp:positionV relativeFrom="paragraph">
              <wp:posOffset>13970</wp:posOffset>
            </wp:positionV>
            <wp:extent cx="5355314" cy="2065809"/>
            <wp:effectExtent l="0" t="0" r="0" b="0"/>
            <wp:wrapNone/>
            <wp:docPr id="236569801" name="Picture 236569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69801" name="Picture 23656980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314" cy="2065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CA331" w14:textId="77777777" w:rsidR="006D560F" w:rsidRDefault="006D560F" w:rsidP="006D560F">
      <w:pPr>
        <w:pStyle w:val="ListParagraph"/>
        <w:spacing w:line="360" w:lineRule="auto"/>
        <w:ind w:left="1800"/>
        <w:rPr>
          <w:b/>
          <w:bCs/>
        </w:rPr>
      </w:pPr>
    </w:p>
    <w:p w14:paraId="2E5D3B29" w14:textId="77777777" w:rsidR="006D560F" w:rsidRDefault="006D560F" w:rsidP="006D560F">
      <w:pPr>
        <w:pStyle w:val="ListParagraph"/>
        <w:spacing w:line="360" w:lineRule="auto"/>
        <w:ind w:left="1800"/>
        <w:rPr>
          <w:b/>
          <w:bCs/>
        </w:rPr>
      </w:pPr>
    </w:p>
    <w:p w14:paraId="49B35BC0" w14:textId="77777777" w:rsidR="006D560F" w:rsidRDefault="006D560F" w:rsidP="006D560F">
      <w:pPr>
        <w:pStyle w:val="ListParagraph"/>
        <w:spacing w:line="360" w:lineRule="auto"/>
        <w:ind w:left="1800"/>
        <w:rPr>
          <w:b/>
          <w:bCs/>
        </w:rPr>
      </w:pPr>
    </w:p>
    <w:p w14:paraId="00D3C183" w14:textId="534B2C6F" w:rsidR="006D560F" w:rsidRDefault="006D560F" w:rsidP="006D560F">
      <w:pPr>
        <w:pStyle w:val="ListParagraph"/>
        <w:spacing w:line="360" w:lineRule="auto"/>
        <w:ind w:left="1800"/>
        <w:rPr>
          <w:b/>
          <w:bCs/>
        </w:rPr>
      </w:pPr>
    </w:p>
    <w:p w14:paraId="56B377D6" w14:textId="77777777" w:rsidR="006D560F" w:rsidRDefault="006D560F" w:rsidP="006D560F">
      <w:pPr>
        <w:pStyle w:val="ListParagraph"/>
        <w:spacing w:line="360" w:lineRule="auto"/>
        <w:ind w:left="1800"/>
        <w:rPr>
          <w:b/>
          <w:bCs/>
        </w:rPr>
      </w:pPr>
    </w:p>
    <w:p w14:paraId="3E091DE4" w14:textId="77777777" w:rsidR="006D560F" w:rsidRDefault="006D560F" w:rsidP="006D560F">
      <w:pPr>
        <w:pStyle w:val="ListParagraph"/>
        <w:spacing w:line="360" w:lineRule="auto"/>
        <w:ind w:left="1800"/>
        <w:rPr>
          <w:b/>
          <w:bCs/>
        </w:rPr>
      </w:pPr>
    </w:p>
    <w:p w14:paraId="7ECC8E43" w14:textId="703B7A37" w:rsidR="006D560F" w:rsidRPr="00FE05AD" w:rsidRDefault="006D560F" w:rsidP="006D560F">
      <w:pPr>
        <w:spacing w:line="360" w:lineRule="auto"/>
        <w:rPr>
          <w:b/>
          <w:bCs/>
        </w:rPr>
      </w:pPr>
    </w:p>
    <w:p w14:paraId="087AA9C3" w14:textId="40951FD4" w:rsidR="006D560F" w:rsidRDefault="006D560F" w:rsidP="006D560F">
      <w:pPr>
        <w:pStyle w:val="ListParagraph"/>
        <w:spacing w:line="360" w:lineRule="auto"/>
        <w:ind w:left="1800"/>
      </w:pPr>
      <w:r>
        <w:t xml:space="preserve">Create a </w:t>
      </w:r>
      <w:r w:rsidR="00A9342A">
        <w:t>walnut using cylinder geometry and texture. Place the walnut in front of the peashooter.</w:t>
      </w:r>
    </w:p>
    <w:p w14:paraId="088D17B3" w14:textId="45BF7C43" w:rsidR="00A9342A" w:rsidRDefault="00A9342A" w:rsidP="006D560F">
      <w:pPr>
        <w:pStyle w:val="ListParagraph"/>
        <w:spacing w:line="360" w:lineRule="auto"/>
        <w:ind w:left="1800"/>
      </w:pPr>
    </w:p>
    <w:p w14:paraId="19F9B6ED" w14:textId="77777777" w:rsidR="00A9342A" w:rsidRDefault="00A9342A" w:rsidP="006D560F">
      <w:pPr>
        <w:pStyle w:val="ListParagraph"/>
        <w:spacing w:line="360" w:lineRule="auto"/>
        <w:ind w:left="1800"/>
      </w:pPr>
    </w:p>
    <w:p w14:paraId="2F3BAEB2" w14:textId="77777777" w:rsidR="00A9342A" w:rsidRDefault="00A9342A" w:rsidP="006D560F">
      <w:pPr>
        <w:pStyle w:val="ListParagraph"/>
        <w:spacing w:line="360" w:lineRule="auto"/>
        <w:ind w:left="1800"/>
      </w:pPr>
    </w:p>
    <w:p w14:paraId="4B055150" w14:textId="77777777" w:rsidR="00A9342A" w:rsidRDefault="00A9342A" w:rsidP="006D560F">
      <w:pPr>
        <w:pStyle w:val="ListParagraph"/>
        <w:spacing w:line="360" w:lineRule="auto"/>
        <w:ind w:left="1800"/>
      </w:pPr>
    </w:p>
    <w:p w14:paraId="692321DC" w14:textId="0865F023" w:rsidR="00A9342A" w:rsidRDefault="00A9342A" w:rsidP="006D560F">
      <w:pPr>
        <w:pStyle w:val="ListParagraph"/>
        <w:spacing w:line="360" w:lineRule="auto"/>
        <w:ind w:left="1800"/>
      </w:pPr>
    </w:p>
    <w:p w14:paraId="658A00B2" w14:textId="77777777" w:rsidR="00A9342A" w:rsidRDefault="00A9342A" w:rsidP="006D560F">
      <w:pPr>
        <w:pStyle w:val="ListParagraph"/>
        <w:spacing w:line="360" w:lineRule="auto"/>
        <w:ind w:left="1800"/>
      </w:pPr>
    </w:p>
    <w:p w14:paraId="74F5AF49" w14:textId="77777777" w:rsidR="00A9342A" w:rsidRDefault="00A9342A" w:rsidP="006D560F">
      <w:pPr>
        <w:pStyle w:val="ListParagraph"/>
        <w:spacing w:line="360" w:lineRule="auto"/>
        <w:ind w:left="1800"/>
      </w:pPr>
    </w:p>
    <w:p w14:paraId="48E49E55" w14:textId="77777777" w:rsidR="00A9342A" w:rsidRDefault="00A9342A" w:rsidP="006D560F">
      <w:pPr>
        <w:pStyle w:val="ListParagraph"/>
        <w:spacing w:line="360" w:lineRule="auto"/>
        <w:ind w:left="1800"/>
      </w:pPr>
    </w:p>
    <w:p w14:paraId="26CC85C9" w14:textId="77777777" w:rsidR="00A9342A" w:rsidRDefault="00A9342A" w:rsidP="006D560F">
      <w:pPr>
        <w:pStyle w:val="ListParagraph"/>
        <w:spacing w:line="360" w:lineRule="auto"/>
        <w:ind w:left="1800"/>
      </w:pPr>
    </w:p>
    <w:p w14:paraId="0509EC07" w14:textId="77777777" w:rsidR="00A9342A" w:rsidRDefault="00A9342A" w:rsidP="006D560F">
      <w:pPr>
        <w:pStyle w:val="ListParagraph"/>
        <w:spacing w:line="360" w:lineRule="auto"/>
        <w:ind w:left="1800"/>
      </w:pPr>
    </w:p>
    <w:p w14:paraId="55A6BC95" w14:textId="77777777" w:rsidR="00A9342A" w:rsidRDefault="00A9342A" w:rsidP="006D560F">
      <w:pPr>
        <w:pStyle w:val="ListParagraph"/>
        <w:spacing w:line="360" w:lineRule="auto"/>
        <w:ind w:left="1800"/>
      </w:pPr>
    </w:p>
    <w:p w14:paraId="16F527BC" w14:textId="6A5CA32D" w:rsidR="00A9342A" w:rsidRPr="00FE05AD" w:rsidRDefault="0008759C" w:rsidP="00A9342A">
      <w:pPr>
        <w:pStyle w:val="ListParagraph"/>
        <w:numPr>
          <w:ilvl w:val="0"/>
          <w:numId w:val="25"/>
        </w:numPr>
        <w:spacing w:line="360" w:lineRule="auto"/>
        <w:rPr>
          <w:b/>
          <w:bCs/>
        </w:rPr>
      </w:pPr>
      <w:r w:rsidRPr="00A9342A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6A577B5" wp14:editId="46AFDE3C">
            <wp:simplePos x="0" y="0"/>
            <wp:positionH relativeFrom="column">
              <wp:posOffset>780011</wp:posOffset>
            </wp:positionH>
            <wp:positionV relativeFrom="paragraph">
              <wp:posOffset>196156</wp:posOffset>
            </wp:positionV>
            <wp:extent cx="5403022" cy="5098473"/>
            <wp:effectExtent l="0" t="0" r="7620" b="6985"/>
            <wp:wrapNone/>
            <wp:docPr id="11256279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27914" name="Picture 1" descr="A screen 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714" cy="510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42A">
        <w:rPr>
          <w:b/>
          <w:bCs/>
        </w:rPr>
        <w:t>Skybox function</w:t>
      </w:r>
    </w:p>
    <w:p w14:paraId="5602212D" w14:textId="4472275B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2ABF98EF" w14:textId="77777777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135ADDA5" w14:textId="77777777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4D3DA169" w14:textId="77777777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48CCD4BD" w14:textId="77777777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24CADAF7" w14:textId="77777777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2BAD4F19" w14:textId="77777777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12845892" w14:textId="77777777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7F94F51B" w14:textId="77777777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65581ACE" w14:textId="77777777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7C0D1120" w14:textId="77777777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50C28EE5" w14:textId="77777777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79EAB8E9" w14:textId="77777777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62403E57" w14:textId="77777777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22340C25" w14:textId="77777777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645BBCE8" w14:textId="77777777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1FF5CE19" w14:textId="77777777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33F04FAD" w14:textId="77777777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252D7B56" w14:textId="3C71ED95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5CE163C3" w14:textId="79B44458" w:rsidR="00A9342A" w:rsidRDefault="0008759C" w:rsidP="00A9342A">
      <w:pPr>
        <w:pStyle w:val="ListParagraph"/>
        <w:spacing w:line="360" w:lineRule="auto"/>
        <w:ind w:left="1800"/>
        <w:rPr>
          <w:b/>
          <w:bCs/>
        </w:rPr>
      </w:pPr>
      <w:r w:rsidRPr="00A9342A"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1C060654" wp14:editId="2CEF9706">
            <wp:simplePos x="0" y="0"/>
            <wp:positionH relativeFrom="page">
              <wp:posOffset>1468582</wp:posOffset>
            </wp:positionH>
            <wp:positionV relativeFrom="paragraph">
              <wp:posOffset>30538</wp:posOffset>
            </wp:positionV>
            <wp:extent cx="5243945" cy="2808635"/>
            <wp:effectExtent l="0" t="0" r="0" b="0"/>
            <wp:wrapNone/>
            <wp:docPr id="121078274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82741" name="Picture 1" descr="A computer screen with text and images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025" cy="281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1AB64" w14:textId="6FEB525B" w:rsidR="00A9342A" w:rsidRDefault="00A9342A" w:rsidP="00A9342A">
      <w:pPr>
        <w:pStyle w:val="ListParagraph"/>
        <w:spacing w:line="360" w:lineRule="auto"/>
        <w:ind w:left="1800"/>
        <w:rPr>
          <w:b/>
          <w:bCs/>
        </w:rPr>
      </w:pPr>
    </w:p>
    <w:p w14:paraId="4DBD21A8" w14:textId="77777777" w:rsidR="00A9342A" w:rsidRDefault="00A9342A" w:rsidP="00A9342A">
      <w:pPr>
        <w:spacing w:line="360" w:lineRule="auto"/>
        <w:rPr>
          <w:b/>
          <w:bCs/>
        </w:rPr>
      </w:pPr>
    </w:p>
    <w:p w14:paraId="67CD5070" w14:textId="77777777" w:rsidR="00A9342A" w:rsidRDefault="00A9342A" w:rsidP="00A9342A">
      <w:pPr>
        <w:spacing w:line="360" w:lineRule="auto"/>
        <w:rPr>
          <w:b/>
          <w:bCs/>
        </w:rPr>
      </w:pPr>
    </w:p>
    <w:p w14:paraId="1F82533A" w14:textId="77777777" w:rsidR="00A9342A" w:rsidRDefault="00A9342A" w:rsidP="00A9342A">
      <w:pPr>
        <w:spacing w:line="360" w:lineRule="auto"/>
        <w:rPr>
          <w:b/>
          <w:bCs/>
        </w:rPr>
      </w:pPr>
    </w:p>
    <w:p w14:paraId="00DAA5B7" w14:textId="77777777" w:rsidR="00A9342A" w:rsidRDefault="00A9342A" w:rsidP="00A9342A">
      <w:pPr>
        <w:spacing w:line="360" w:lineRule="auto"/>
        <w:rPr>
          <w:b/>
          <w:bCs/>
        </w:rPr>
      </w:pPr>
    </w:p>
    <w:p w14:paraId="20BE6E76" w14:textId="77777777" w:rsidR="00A9342A" w:rsidRDefault="00A9342A" w:rsidP="00A9342A">
      <w:pPr>
        <w:spacing w:line="360" w:lineRule="auto"/>
        <w:rPr>
          <w:b/>
          <w:bCs/>
        </w:rPr>
      </w:pPr>
    </w:p>
    <w:p w14:paraId="5B04849E" w14:textId="77777777" w:rsidR="00A9342A" w:rsidRDefault="00A9342A" w:rsidP="00A9342A">
      <w:pPr>
        <w:spacing w:line="360" w:lineRule="auto"/>
        <w:rPr>
          <w:b/>
          <w:bCs/>
        </w:rPr>
      </w:pPr>
    </w:p>
    <w:p w14:paraId="3D0702E6" w14:textId="77777777" w:rsidR="00A9342A" w:rsidRDefault="00A9342A" w:rsidP="00A9342A">
      <w:pPr>
        <w:spacing w:line="360" w:lineRule="auto"/>
        <w:rPr>
          <w:b/>
          <w:bCs/>
        </w:rPr>
      </w:pPr>
    </w:p>
    <w:p w14:paraId="74E9D650" w14:textId="77777777" w:rsidR="00A9342A" w:rsidRDefault="00A9342A" w:rsidP="00A9342A">
      <w:pPr>
        <w:spacing w:line="360" w:lineRule="auto"/>
        <w:rPr>
          <w:b/>
          <w:bCs/>
        </w:rPr>
      </w:pPr>
    </w:p>
    <w:p w14:paraId="65781E38" w14:textId="036BD6C8" w:rsidR="0008759C" w:rsidRDefault="0008759C" w:rsidP="00A9342A">
      <w:pPr>
        <w:spacing w:line="360" w:lineRule="auto"/>
        <w:rPr>
          <w:b/>
          <w:bCs/>
        </w:rPr>
      </w:pPr>
      <w:r w:rsidRPr="00A9342A"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0D23543B" wp14:editId="13942C0E">
            <wp:simplePos x="0" y="0"/>
            <wp:positionH relativeFrom="column">
              <wp:posOffset>828040</wp:posOffset>
            </wp:positionH>
            <wp:positionV relativeFrom="paragraph">
              <wp:posOffset>206433</wp:posOffset>
            </wp:positionV>
            <wp:extent cx="2606075" cy="262024"/>
            <wp:effectExtent l="0" t="0" r="3810" b="5080"/>
            <wp:wrapNone/>
            <wp:docPr id="159096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6704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75" cy="262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5872B" w14:textId="67715F8F" w:rsidR="00A9342A" w:rsidRPr="00FE05AD" w:rsidRDefault="00A9342A" w:rsidP="00A9342A">
      <w:pPr>
        <w:spacing w:line="360" w:lineRule="auto"/>
        <w:rPr>
          <w:b/>
          <w:bCs/>
        </w:rPr>
      </w:pPr>
    </w:p>
    <w:p w14:paraId="7F085D7F" w14:textId="71D6B859" w:rsidR="00A9342A" w:rsidRDefault="00A9342A" w:rsidP="0008759C">
      <w:pPr>
        <w:pStyle w:val="ListParagraph"/>
        <w:spacing w:line="276" w:lineRule="auto"/>
        <w:ind w:left="1800"/>
      </w:pPr>
      <w:r>
        <w:t xml:space="preserve">Create a skybox using box geometry and texture. Declare the day skybox as the default. Also declare the spotlight with intensity 1.2 for the day. </w:t>
      </w:r>
    </w:p>
    <w:p w14:paraId="647FD84F" w14:textId="0FDC06E5" w:rsidR="00A9342A" w:rsidRPr="00A9342A" w:rsidRDefault="00A9342A" w:rsidP="00A9342A">
      <w:pPr>
        <w:pStyle w:val="ListParagraph"/>
        <w:numPr>
          <w:ilvl w:val="0"/>
          <w:numId w:val="25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Night skybox function</w:t>
      </w:r>
    </w:p>
    <w:p w14:paraId="7C437C6F" w14:textId="10B87A1E" w:rsidR="00A9342A" w:rsidRDefault="00A9342A" w:rsidP="00A9342A">
      <w:pPr>
        <w:pStyle w:val="ListParagraph"/>
        <w:spacing w:line="360" w:lineRule="auto"/>
        <w:ind w:left="1800"/>
      </w:pPr>
      <w:r w:rsidRPr="00A9342A">
        <w:rPr>
          <w:noProof/>
        </w:rPr>
        <w:drawing>
          <wp:anchor distT="0" distB="0" distL="114300" distR="114300" simplePos="0" relativeHeight="251693056" behindDoc="0" locked="0" layoutInCell="1" allowOverlap="1" wp14:anchorId="36D5C57D" wp14:editId="29667A15">
            <wp:simplePos x="0" y="0"/>
            <wp:positionH relativeFrom="margin">
              <wp:align>right</wp:align>
            </wp:positionH>
            <wp:positionV relativeFrom="paragraph">
              <wp:posOffset>37119</wp:posOffset>
            </wp:positionV>
            <wp:extent cx="5462946" cy="3866804"/>
            <wp:effectExtent l="0" t="0" r="4445" b="635"/>
            <wp:wrapNone/>
            <wp:docPr id="204580757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07577" name="Picture 1" descr="A computer screen shot of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946" cy="3866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1E27A" w14:textId="0F7D7F0C" w:rsidR="00A9342A" w:rsidRDefault="00A9342A" w:rsidP="00A9342A">
      <w:pPr>
        <w:pStyle w:val="ListParagraph"/>
        <w:spacing w:line="360" w:lineRule="auto"/>
        <w:ind w:left="1800"/>
      </w:pPr>
    </w:p>
    <w:p w14:paraId="57F6B9E5" w14:textId="77777777" w:rsidR="00A9342A" w:rsidRDefault="00A9342A" w:rsidP="006D560F">
      <w:pPr>
        <w:spacing w:line="360" w:lineRule="auto"/>
      </w:pPr>
    </w:p>
    <w:p w14:paraId="09E56D11" w14:textId="77777777" w:rsidR="006D560F" w:rsidRDefault="006D560F" w:rsidP="00FE05AD">
      <w:pPr>
        <w:pStyle w:val="ListParagraph"/>
        <w:spacing w:line="360" w:lineRule="auto"/>
        <w:ind w:left="1800"/>
      </w:pPr>
    </w:p>
    <w:p w14:paraId="65EA2904" w14:textId="28A4F328" w:rsidR="00FE05AD" w:rsidRDefault="00FE05AD" w:rsidP="00FE05AD">
      <w:pPr>
        <w:pStyle w:val="ListParagraph"/>
        <w:spacing w:line="360" w:lineRule="auto"/>
        <w:ind w:left="1800"/>
      </w:pPr>
    </w:p>
    <w:p w14:paraId="4374DBD4" w14:textId="77777777" w:rsidR="00A9342A" w:rsidRDefault="00A9342A" w:rsidP="00FE05AD">
      <w:pPr>
        <w:pStyle w:val="ListParagraph"/>
        <w:spacing w:line="360" w:lineRule="auto"/>
        <w:ind w:left="1800"/>
      </w:pPr>
    </w:p>
    <w:p w14:paraId="3D540490" w14:textId="77777777" w:rsidR="00A9342A" w:rsidRDefault="00A9342A" w:rsidP="00FE05AD">
      <w:pPr>
        <w:pStyle w:val="ListParagraph"/>
        <w:spacing w:line="360" w:lineRule="auto"/>
        <w:ind w:left="1800"/>
      </w:pPr>
    </w:p>
    <w:p w14:paraId="3EBC6DDB" w14:textId="77777777" w:rsidR="00A9342A" w:rsidRDefault="00A9342A" w:rsidP="00FE05AD">
      <w:pPr>
        <w:pStyle w:val="ListParagraph"/>
        <w:spacing w:line="360" w:lineRule="auto"/>
        <w:ind w:left="1800"/>
      </w:pPr>
    </w:p>
    <w:p w14:paraId="71ED60D4" w14:textId="77777777" w:rsidR="00A9342A" w:rsidRDefault="00A9342A" w:rsidP="00FE05AD">
      <w:pPr>
        <w:pStyle w:val="ListParagraph"/>
        <w:spacing w:line="360" w:lineRule="auto"/>
        <w:ind w:left="1800"/>
      </w:pPr>
    </w:p>
    <w:p w14:paraId="72FF6547" w14:textId="77777777" w:rsidR="00A9342A" w:rsidRDefault="00A9342A" w:rsidP="00FE05AD">
      <w:pPr>
        <w:pStyle w:val="ListParagraph"/>
        <w:spacing w:line="360" w:lineRule="auto"/>
        <w:ind w:left="1800"/>
      </w:pPr>
    </w:p>
    <w:p w14:paraId="2627026D" w14:textId="77777777" w:rsidR="00A9342A" w:rsidRDefault="00A9342A" w:rsidP="00FE05AD">
      <w:pPr>
        <w:pStyle w:val="ListParagraph"/>
        <w:spacing w:line="360" w:lineRule="auto"/>
        <w:ind w:left="1800"/>
      </w:pPr>
    </w:p>
    <w:p w14:paraId="051A89E9" w14:textId="77777777" w:rsidR="00A9342A" w:rsidRDefault="00A9342A" w:rsidP="00FE05AD">
      <w:pPr>
        <w:pStyle w:val="ListParagraph"/>
        <w:spacing w:line="360" w:lineRule="auto"/>
        <w:ind w:left="1800"/>
      </w:pPr>
    </w:p>
    <w:p w14:paraId="3BAE4E98" w14:textId="77777777" w:rsidR="00A9342A" w:rsidRDefault="00A9342A" w:rsidP="00A9342A">
      <w:pPr>
        <w:spacing w:line="360" w:lineRule="auto"/>
      </w:pPr>
    </w:p>
    <w:p w14:paraId="7DC252D8" w14:textId="77777777" w:rsidR="00A9342A" w:rsidRDefault="00A9342A" w:rsidP="00A9342A">
      <w:pPr>
        <w:spacing w:line="360" w:lineRule="auto"/>
      </w:pPr>
    </w:p>
    <w:p w14:paraId="1EE4396F" w14:textId="77777777" w:rsidR="00A9342A" w:rsidRPr="00760AD0" w:rsidRDefault="00A9342A" w:rsidP="00FE05AD">
      <w:pPr>
        <w:pStyle w:val="ListParagraph"/>
        <w:spacing w:line="360" w:lineRule="auto"/>
        <w:ind w:left="1800"/>
      </w:pPr>
    </w:p>
    <w:p w14:paraId="50030A44" w14:textId="644C086B" w:rsidR="00FE05AD" w:rsidRPr="00A9342A" w:rsidRDefault="00A9342A" w:rsidP="00FE05AD">
      <w:pPr>
        <w:pStyle w:val="ListParagraph"/>
        <w:spacing w:line="360" w:lineRule="auto"/>
        <w:ind w:left="1800"/>
      </w:pPr>
      <w:r w:rsidRPr="00A9342A">
        <w:t>Create a night skybox using box geometry and texture. Set the intensity of the spotlight to 0.5.</w:t>
      </w:r>
    </w:p>
    <w:p w14:paraId="1CB8F10B" w14:textId="77777777" w:rsidR="00A9342A" w:rsidRDefault="00A9342A" w:rsidP="00FE05AD">
      <w:pPr>
        <w:pStyle w:val="ListParagraph"/>
        <w:spacing w:line="360" w:lineRule="auto"/>
        <w:ind w:left="1800"/>
        <w:rPr>
          <w:b/>
          <w:bCs/>
        </w:rPr>
      </w:pPr>
    </w:p>
    <w:p w14:paraId="47300A68" w14:textId="2F8372FE" w:rsidR="00A9342A" w:rsidRPr="00A9342A" w:rsidRDefault="0008759C" w:rsidP="00A9342A">
      <w:pPr>
        <w:pStyle w:val="ListParagraph"/>
        <w:numPr>
          <w:ilvl w:val="0"/>
          <w:numId w:val="25"/>
        </w:numPr>
        <w:spacing w:line="360" w:lineRule="auto"/>
        <w:rPr>
          <w:b/>
          <w:bCs/>
        </w:rPr>
      </w:pPr>
      <w:r w:rsidRPr="00A9342A">
        <w:rPr>
          <w:noProof/>
        </w:rPr>
        <w:drawing>
          <wp:anchor distT="0" distB="0" distL="114300" distR="114300" simplePos="0" relativeHeight="251695104" behindDoc="0" locked="0" layoutInCell="1" allowOverlap="1" wp14:anchorId="2E6A6991" wp14:editId="593F753E">
            <wp:simplePos x="0" y="0"/>
            <wp:positionH relativeFrom="margin">
              <wp:posOffset>1172210</wp:posOffset>
            </wp:positionH>
            <wp:positionV relativeFrom="paragraph">
              <wp:posOffset>256482</wp:posOffset>
            </wp:positionV>
            <wp:extent cx="3083560" cy="2791460"/>
            <wp:effectExtent l="0" t="0" r="2540" b="8890"/>
            <wp:wrapNone/>
            <wp:docPr id="2021031602" name="Picture 202103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31602" name="Picture 202103160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</w:rPr>
        <w:t>Toggle</w:t>
      </w:r>
      <w:r w:rsidR="00A9342A">
        <w:rPr>
          <w:b/>
          <w:bCs/>
        </w:rPr>
        <w:t>skybox</w:t>
      </w:r>
      <w:proofErr w:type="spellEnd"/>
      <w:r w:rsidR="00A9342A">
        <w:rPr>
          <w:b/>
          <w:bCs/>
        </w:rPr>
        <w:t xml:space="preserve"> function</w:t>
      </w:r>
    </w:p>
    <w:p w14:paraId="190C0AE1" w14:textId="5C6BD2D1" w:rsidR="00A9342A" w:rsidRDefault="00A9342A" w:rsidP="00A9342A">
      <w:pPr>
        <w:pStyle w:val="ListParagraph"/>
        <w:spacing w:line="360" w:lineRule="auto"/>
        <w:ind w:left="1800"/>
      </w:pPr>
    </w:p>
    <w:p w14:paraId="7E0A1E12" w14:textId="394ED022" w:rsidR="00A9342A" w:rsidRDefault="00A9342A" w:rsidP="00A9342A">
      <w:pPr>
        <w:pStyle w:val="ListParagraph"/>
        <w:spacing w:line="360" w:lineRule="auto"/>
        <w:ind w:left="1800"/>
      </w:pPr>
    </w:p>
    <w:p w14:paraId="65308B8D" w14:textId="1CB06774" w:rsidR="00A9342A" w:rsidRDefault="00A9342A" w:rsidP="00A9342A">
      <w:pPr>
        <w:spacing w:line="360" w:lineRule="auto"/>
      </w:pPr>
    </w:p>
    <w:p w14:paraId="12669989" w14:textId="0206FD78" w:rsidR="00A9342A" w:rsidRDefault="00A9342A" w:rsidP="00A9342A">
      <w:pPr>
        <w:pStyle w:val="ListParagraph"/>
        <w:spacing w:line="360" w:lineRule="auto"/>
        <w:ind w:left="1800"/>
      </w:pPr>
    </w:p>
    <w:p w14:paraId="051CD32C" w14:textId="77777777" w:rsidR="00A9342A" w:rsidRDefault="00A9342A" w:rsidP="00A9342A">
      <w:pPr>
        <w:pStyle w:val="ListParagraph"/>
        <w:spacing w:line="360" w:lineRule="auto"/>
        <w:ind w:left="1800"/>
      </w:pPr>
    </w:p>
    <w:p w14:paraId="3DDDED84" w14:textId="77777777" w:rsidR="00A9342A" w:rsidRDefault="00A9342A" w:rsidP="00A9342A">
      <w:pPr>
        <w:pStyle w:val="ListParagraph"/>
        <w:spacing w:line="360" w:lineRule="auto"/>
        <w:ind w:left="1800"/>
      </w:pPr>
    </w:p>
    <w:p w14:paraId="05EDB314" w14:textId="77777777" w:rsidR="00A9342A" w:rsidRDefault="00A9342A" w:rsidP="00A9342A">
      <w:pPr>
        <w:pStyle w:val="ListParagraph"/>
        <w:spacing w:line="360" w:lineRule="auto"/>
        <w:ind w:left="1800"/>
      </w:pPr>
    </w:p>
    <w:p w14:paraId="0AFBBCBE" w14:textId="77777777" w:rsidR="00A9342A" w:rsidRDefault="00A9342A" w:rsidP="00A9342A">
      <w:pPr>
        <w:pStyle w:val="ListParagraph"/>
        <w:spacing w:line="360" w:lineRule="auto"/>
        <w:ind w:left="1800"/>
      </w:pPr>
    </w:p>
    <w:p w14:paraId="7CFBE848" w14:textId="77777777" w:rsidR="00A9342A" w:rsidRDefault="00A9342A" w:rsidP="0008759C">
      <w:pPr>
        <w:spacing w:line="360" w:lineRule="auto"/>
      </w:pPr>
    </w:p>
    <w:p w14:paraId="75D92E7C" w14:textId="77777777" w:rsidR="0008759C" w:rsidRDefault="0008759C" w:rsidP="0008759C">
      <w:pPr>
        <w:spacing w:line="360" w:lineRule="auto"/>
      </w:pPr>
    </w:p>
    <w:p w14:paraId="0994EA29" w14:textId="77777777" w:rsidR="0008759C" w:rsidRPr="00760AD0" w:rsidRDefault="0008759C" w:rsidP="0008759C">
      <w:pPr>
        <w:spacing w:line="360" w:lineRule="auto"/>
      </w:pPr>
    </w:p>
    <w:p w14:paraId="670B0FCF" w14:textId="5B68E6A3" w:rsidR="00A9342A" w:rsidRDefault="0008759C" w:rsidP="00A9342A">
      <w:pPr>
        <w:pStyle w:val="ListParagraph"/>
        <w:spacing w:line="360" w:lineRule="auto"/>
        <w:ind w:left="1800"/>
      </w:pPr>
      <w:r>
        <w:t>A function to switch the skyboxes from day to night and vice versa.</w:t>
      </w:r>
    </w:p>
    <w:p w14:paraId="55A99994" w14:textId="77777777" w:rsidR="0008759C" w:rsidRDefault="0008759C" w:rsidP="00A9342A">
      <w:pPr>
        <w:pStyle w:val="ListParagraph"/>
        <w:spacing w:line="360" w:lineRule="auto"/>
        <w:ind w:left="1800"/>
      </w:pPr>
    </w:p>
    <w:p w14:paraId="66A8F98C" w14:textId="0E2D900E" w:rsidR="0008759C" w:rsidRPr="00A9342A" w:rsidRDefault="0008759C" w:rsidP="0008759C">
      <w:pPr>
        <w:pStyle w:val="ListParagraph"/>
        <w:numPr>
          <w:ilvl w:val="0"/>
          <w:numId w:val="25"/>
        </w:numPr>
        <w:spacing w:line="360" w:lineRule="auto"/>
        <w:rPr>
          <w:b/>
          <w:bCs/>
        </w:rPr>
      </w:pPr>
      <w:r w:rsidRPr="00A9342A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B3C4F28" wp14:editId="38A9140A">
            <wp:simplePos x="0" y="0"/>
            <wp:positionH relativeFrom="margin">
              <wp:posOffset>449504</wp:posOffset>
            </wp:positionH>
            <wp:positionV relativeFrom="paragraph">
              <wp:posOffset>223866</wp:posOffset>
            </wp:positionV>
            <wp:extent cx="6065315" cy="3906982"/>
            <wp:effectExtent l="0" t="0" r="0" b="0"/>
            <wp:wrapNone/>
            <wp:docPr id="108972018" name="Picture 10897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2018" name="Picture 10897201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142" cy="3919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</w:rPr>
        <w:t>createPeaProjectile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movePeaProjectile</w:t>
      </w:r>
      <w:proofErr w:type="spellEnd"/>
      <w:r>
        <w:rPr>
          <w:b/>
          <w:bCs/>
        </w:rPr>
        <w:t xml:space="preserve"> function</w:t>
      </w:r>
    </w:p>
    <w:p w14:paraId="7B7A52FC" w14:textId="6F3136D6" w:rsidR="0008759C" w:rsidRDefault="0008759C" w:rsidP="0008759C">
      <w:pPr>
        <w:pStyle w:val="ListParagraph"/>
        <w:spacing w:line="360" w:lineRule="auto"/>
        <w:ind w:left="1800"/>
      </w:pPr>
    </w:p>
    <w:p w14:paraId="1ECE99AA" w14:textId="4B4D6E69" w:rsidR="0008759C" w:rsidRDefault="0008759C" w:rsidP="0008759C">
      <w:pPr>
        <w:pStyle w:val="ListParagraph"/>
        <w:spacing w:line="360" w:lineRule="auto"/>
        <w:ind w:left="1800"/>
      </w:pPr>
    </w:p>
    <w:p w14:paraId="76E9DC01" w14:textId="77777777" w:rsidR="0008759C" w:rsidRDefault="0008759C" w:rsidP="0008759C">
      <w:pPr>
        <w:spacing w:line="360" w:lineRule="auto"/>
      </w:pPr>
    </w:p>
    <w:p w14:paraId="04AA1CFC" w14:textId="77777777" w:rsidR="0008759C" w:rsidRDefault="0008759C" w:rsidP="0008759C">
      <w:pPr>
        <w:pStyle w:val="ListParagraph"/>
        <w:spacing w:line="360" w:lineRule="auto"/>
        <w:ind w:left="1800"/>
      </w:pPr>
    </w:p>
    <w:p w14:paraId="0D26A486" w14:textId="77777777" w:rsidR="0008759C" w:rsidRDefault="0008759C" w:rsidP="0008759C">
      <w:pPr>
        <w:pStyle w:val="ListParagraph"/>
        <w:spacing w:line="360" w:lineRule="auto"/>
        <w:ind w:left="1800"/>
      </w:pPr>
    </w:p>
    <w:p w14:paraId="1E826C44" w14:textId="77777777" w:rsidR="0008759C" w:rsidRDefault="0008759C" w:rsidP="0008759C">
      <w:pPr>
        <w:pStyle w:val="ListParagraph"/>
        <w:spacing w:line="360" w:lineRule="auto"/>
        <w:ind w:left="1800"/>
      </w:pPr>
    </w:p>
    <w:p w14:paraId="0C804067" w14:textId="77777777" w:rsidR="0008759C" w:rsidRDefault="0008759C" w:rsidP="0008759C">
      <w:pPr>
        <w:pStyle w:val="ListParagraph"/>
        <w:spacing w:line="360" w:lineRule="auto"/>
        <w:ind w:left="1800"/>
      </w:pPr>
    </w:p>
    <w:p w14:paraId="2F335EC6" w14:textId="77777777" w:rsidR="0008759C" w:rsidRDefault="0008759C" w:rsidP="0008759C">
      <w:pPr>
        <w:pStyle w:val="ListParagraph"/>
        <w:spacing w:line="360" w:lineRule="auto"/>
        <w:ind w:left="1800"/>
      </w:pPr>
    </w:p>
    <w:p w14:paraId="60C7A3F9" w14:textId="77777777" w:rsidR="0008759C" w:rsidRDefault="0008759C" w:rsidP="0008759C">
      <w:pPr>
        <w:spacing w:line="360" w:lineRule="auto"/>
      </w:pPr>
    </w:p>
    <w:p w14:paraId="65EA83B0" w14:textId="77777777" w:rsidR="0008759C" w:rsidRDefault="0008759C" w:rsidP="0008759C">
      <w:pPr>
        <w:spacing w:line="360" w:lineRule="auto"/>
      </w:pPr>
    </w:p>
    <w:p w14:paraId="36142512" w14:textId="77777777" w:rsidR="0008759C" w:rsidRDefault="0008759C" w:rsidP="0008759C">
      <w:pPr>
        <w:spacing w:line="360" w:lineRule="auto"/>
      </w:pPr>
    </w:p>
    <w:p w14:paraId="4C22008C" w14:textId="77777777" w:rsidR="0008759C" w:rsidRDefault="0008759C" w:rsidP="0008759C">
      <w:pPr>
        <w:spacing w:line="360" w:lineRule="auto"/>
      </w:pPr>
    </w:p>
    <w:p w14:paraId="5FF1624A" w14:textId="77777777" w:rsidR="0008759C" w:rsidRDefault="0008759C" w:rsidP="0008759C">
      <w:pPr>
        <w:spacing w:line="360" w:lineRule="auto"/>
      </w:pPr>
    </w:p>
    <w:p w14:paraId="28D64752" w14:textId="09B4D050" w:rsidR="0008759C" w:rsidRDefault="0008759C" w:rsidP="0008759C">
      <w:pPr>
        <w:spacing w:line="360" w:lineRule="auto"/>
      </w:pPr>
    </w:p>
    <w:p w14:paraId="70CAD6EB" w14:textId="6FCDD64D" w:rsidR="0008759C" w:rsidRPr="00760AD0" w:rsidRDefault="0008759C" w:rsidP="0008759C">
      <w:pPr>
        <w:spacing w:line="360" w:lineRule="auto"/>
      </w:pPr>
      <w:r w:rsidRPr="0008759C">
        <w:rPr>
          <w:noProof/>
        </w:rPr>
        <w:drawing>
          <wp:anchor distT="0" distB="0" distL="114300" distR="114300" simplePos="0" relativeHeight="251698176" behindDoc="0" locked="0" layoutInCell="1" allowOverlap="1" wp14:anchorId="2C7575E5" wp14:editId="7C746D60">
            <wp:simplePos x="0" y="0"/>
            <wp:positionH relativeFrom="column">
              <wp:posOffset>426720</wp:posOffset>
            </wp:positionH>
            <wp:positionV relativeFrom="paragraph">
              <wp:posOffset>208915</wp:posOffset>
            </wp:positionV>
            <wp:extent cx="3983182" cy="190553"/>
            <wp:effectExtent l="0" t="0" r="0" b="0"/>
            <wp:wrapNone/>
            <wp:docPr id="46864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4627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56" cy="199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1D2B9" w14:textId="086790FF" w:rsidR="0008759C" w:rsidRDefault="0008759C" w:rsidP="0008759C">
      <w:pPr>
        <w:pStyle w:val="ListParagraph"/>
        <w:spacing w:line="360" w:lineRule="auto"/>
        <w:ind w:left="1800"/>
      </w:pPr>
      <w:r w:rsidRPr="0008759C">
        <w:rPr>
          <w:noProof/>
        </w:rPr>
        <w:drawing>
          <wp:anchor distT="0" distB="0" distL="114300" distR="114300" simplePos="0" relativeHeight="251699200" behindDoc="0" locked="0" layoutInCell="1" allowOverlap="1" wp14:anchorId="6CCA2AEA" wp14:editId="745A9086">
            <wp:simplePos x="0" y="0"/>
            <wp:positionH relativeFrom="column">
              <wp:posOffset>433590</wp:posOffset>
            </wp:positionH>
            <wp:positionV relativeFrom="paragraph">
              <wp:posOffset>188307</wp:posOffset>
            </wp:positionV>
            <wp:extent cx="4890654" cy="1881896"/>
            <wp:effectExtent l="0" t="0" r="5715" b="4445"/>
            <wp:wrapNone/>
            <wp:docPr id="1857210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1019" name="Picture 1" descr="A screen shot of a computer cod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654" cy="1881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6EE35" w14:textId="22E9FC8D" w:rsidR="0008759C" w:rsidRDefault="0008759C" w:rsidP="0008759C">
      <w:pPr>
        <w:pStyle w:val="ListParagraph"/>
        <w:spacing w:line="360" w:lineRule="auto"/>
        <w:ind w:left="1800"/>
      </w:pPr>
    </w:p>
    <w:p w14:paraId="70047863" w14:textId="299CDA43" w:rsidR="0008759C" w:rsidRDefault="0008759C" w:rsidP="0008759C">
      <w:pPr>
        <w:pStyle w:val="ListParagraph"/>
        <w:spacing w:line="360" w:lineRule="auto"/>
        <w:ind w:left="1800"/>
      </w:pPr>
    </w:p>
    <w:p w14:paraId="3787BCAC" w14:textId="61F4D3A0" w:rsidR="0008759C" w:rsidRDefault="0008759C" w:rsidP="0008759C">
      <w:pPr>
        <w:pStyle w:val="ListParagraph"/>
        <w:spacing w:line="360" w:lineRule="auto"/>
        <w:ind w:left="1800"/>
      </w:pPr>
    </w:p>
    <w:p w14:paraId="433DCBFE" w14:textId="77777777" w:rsidR="0008759C" w:rsidRDefault="0008759C" w:rsidP="0008759C">
      <w:pPr>
        <w:pStyle w:val="ListParagraph"/>
        <w:spacing w:line="360" w:lineRule="auto"/>
        <w:ind w:left="1800"/>
      </w:pPr>
    </w:p>
    <w:p w14:paraId="28F49E22" w14:textId="77777777" w:rsidR="0008759C" w:rsidRDefault="0008759C" w:rsidP="0008759C">
      <w:pPr>
        <w:pStyle w:val="ListParagraph"/>
        <w:spacing w:line="360" w:lineRule="auto"/>
        <w:ind w:left="1800"/>
      </w:pPr>
    </w:p>
    <w:p w14:paraId="394D0EBD" w14:textId="77777777" w:rsidR="0008759C" w:rsidRDefault="0008759C" w:rsidP="0008759C">
      <w:pPr>
        <w:pStyle w:val="ListParagraph"/>
        <w:spacing w:line="360" w:lineRule="auto"/>
        <w:ind w:left="1800"/>
      </w:pPr>
    </w:p>
    <w:p w14:paraId="035F1D58" w14:textId="77777777" w:rsidR="0008759C" w:rsidRDefault="0008759C" w:rsidP="0008759C">
      <w:pPr>
        <w:pStyle w:val="ListParagraph"/>
        <w:spacing w:line="360" w:lineRule="auto"/>
        <w:ind w:left="1800"/>
      </w:pPr>
    </w:p>
    <w:p w14:paraId="4ACBE38C" w14:textId="0424DC69" w:rsidR="0008759C" w:rsidRDefault="0008759C" w:rsidP="0008759C">
      <w:pPr>
        <w:pStyle w:val="ListParagraph"/>
        <w:spacing w:line="360" w:lineRule="auto"/>
        <w:ind w:left="1800"/>
      </w:pPr>
      <w:r>
        <w:t xml:space="preserve">A function to create a projectile using sphere. Using </w:t>
      </w:r>
      <w:proofErr w:type="spellStart"/>
      <w:r>
        <w:t>onMouseClick</w:t>
      </w:r>
      <w:proofErr w:type="spellEnd"/>
      <w:r>
        <w:t xml:space="preserve"> function to call the </w:t>
      </w:r>
      <w:proofErr w:type="spellStart"/>
      <w:r>
        <w:t>createPeaProjectile</w:t>
      </w:r>
      <w:proofErr w:type="spellEnd"/>
      <w:r>
        <w:t xml:space="preserve"> function and shoot it in the direction of the zombie when clicking the mouse. </w:t>
      </w:r>
    </w:p>
    <w:p w14:paraId="0EB6E151" w14:textId="77777777" w:rsidR="0008759C" w:rsidRDefault="0008759C" w:rsidP="0008759C">
      <w:pPr>
        <w:pStyle w:val="ListParagraph"/>
        <w:spacing w:line="360" w:lineRule="auto"/>
        <w:ind w:left="1800"/>
      </w:pPr>
    </w:p>
    <w:p w14:paraId="2700C2F1" w14:textId="6601E2A8" w:rsidR="0008759C" w:rsidRPr="00A9342A" w:rsidRDefault="00C51329" w:rsidP="0008759C">
      <w:pPr>
        <w:pStyle w:val="ListParagraph"/>
        <w:numPr>
          <w:ilvl w:val="0"/>
          <w:numId w:val="25"/>
        </w:numPr>
        <w:spacing w:line="360" w:lineRule="auto"/>
        <w:rPr>
          <w:b/>
          <w:bCs/>
        </w:rPr>
      </w:pPr>
      <w:r w:rsidRPr="00A9342A">
        <w:rPr>
          <w:noProof/>
        </w:rPr>
        <w:drawing>
          <wp:anchor distT="0" distB="0" distL="114300" distR="114300" simplePos="0" relativeHeight="251701248" behindDoc="0" locked="0" layoutInCell="1" allowOverlap="1" wp14:anchorId="6FD6F2A4" wp14:editId="61AAF027">
            <wp:simplePos x="0" y="0"/>
            <wp:positionH relativeFrom="margin">
              <wp:posOffset>1139825</wp:posOffset>
            </wp:positionH>
            <wp:positionV relativeFrom="paragraph">
              <wp:posOffset>219768</wp:posOffset>
            </wp:positionV>
            <wp:extent cx="3235036" cy="826080"/>
            <wp:effectExtent l="0" t="0" r="3810" b="0"/>
            <wp:wrapNone/>
            <wp:docPr id="390740205" name="Picture 39074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40205" name="Picture 39074020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036" cy="8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</w:rPr>
        <w:t>ambientLight</w:t>
      </w:r>
      <w:proofErr w:type="spellEnd"/>
      <w:r w:rsidR="0008759C">
        <w:rPr>
          <w:b/>
          <w:bCs/>
        </w:rPr>
        <w:t xml:space="preserve"> function</w:t>
      </w:r>
    </w:p>
    <w:p w14:paraId="7FC869F6" w14:textId="3F96C038" w:rsidR="0008759C" w:rsidRDefault="0008759C" w:rsidP="00C51329">
      <w:pPr>
        <w:pStyle w:val="ListParagraph"/>
        <w:spacing w:line="360" w:lineRule="auto"/>
        <w:ind w:left="1800"/>
      </w:pPr>
    </w:p>
    <w:p w14:paraId="4695EF3D" w14:textId="77777777" w:rsidR="0008759C" w:rsidRDefault="0008759C" w:rsidP="0008759C">
      <w:pPr>
        <w:pStyle w:val="ListParagraph"/>
        <w:spacing w:line="360" w:lineRule="auto"/>
        <w:ind w:left="1800"/>
      </w:pPr>
    </w:p>
    <w:p w14:paraId="34CC0295" w14:textId="77777777" w:rsidR="00C51329" w:rsidRPr="00760AD0" w:rsidRDefault="00C51329" w:rsidP="0008759C">
      <w:pPr>
        <w:spacing w:line="360" w:lineRule="auto"/>
      </w:pPr>
    </w:p>
    <w:p w14:paraId="60B73772" w14:textId="49D67D20" w:rsidR="0008759C" w:rsidRDefault="00C51329" w:rsidP="0008759C">
      <w:pPr>
        <w:pStyle w:val="ListParagraph"/>
        <w:spacing w:line="360" w:lineRule="auto"/>
        <w:ind w:left="1800"/>
      </w:pPr>
      <w:r>
        <w:t>Create an ambient light to create the 3d and shadow effect.</w:t>
      </w:r>
    </w:p>
    <w:p w14:paraId="5BFEF0D6" w14:textId="5F9012A3" w:rsidR="00C51329" w:rsidRPr="00A9342A" w:rsidRDefault="00C51329" w:rsidP="00C51329">
      <w:pPr>
        <w:pStyle w:val="ListParagraph"/>
        <w:numPr>
          <w:ilvl w:val="0"/>
          <w:numId w:val="25"/>
        </w:numPr>
        <w:spacing w:line="360" w:lineRule="auto"/>
        <w:rPr>
          <w:b/>
          <w:bCs/>
        </w:rPr>
      </w:pPr>
      <w:r w:rsidRPr="00A9342A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0D7B4C35" wp14:editId="54D0A925">
            <wp:simplePos x="0" y="0"/>
            <wp:positionH relativeFrom="margin">
              <wp:posOffset>1098665</wp:posOffset>
            </wp:positionH>
            <wp:positionV relativeFrom="paragraph">
              <wp:posOffset>216939</wp:posOffset>
            </wp:positionV>
            <wp:extent cx="3810000" cy="1311034"/>
            <wp:effectExtent l="0" t="0" r="0" b="3810"/>
            <wp:wrapNone/>
            <wp:docPr id="104130850" name="Picture 10413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0850" name="Picture 10413085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613" cy="1327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</w:rPr>
        <w:t>addEventListener</w:t>
      </w:r>
      <w:proofErr w:type="spellEnd"/>
    </w:p>
    <w:p w14:paraId="5E6A1715" w14:textId="77777777" w:rsidR="00C51329" w:rsidRDefault="00C51329" w:rsidP="00C51329">
      <w:pPr>
        <w:pStyle w:val="ListParagraph"/>
        <w:spacing w:line="360" w:lineRule="auto"/>
        <w:ind w:left="1800"/>
      </w:pPr>
    </w:p>
    <w:p w14:paraId="27047C90" w14:textId="03A1C726" w:rsidR="00C51329" w:rsidRDefault="00C51329" w:rsidP="00C51329">
      <w:pPr>
        <w:pStyle w:val="ListParagraph"/>
        <w:spacing w:line="360" w:lineRule="auto"/>
        <w:ind w:left="1800"/>
      </w:pPr>
    </w:p>
    <w:p w14:paraId="4A3BF145" w14:textId="77777777" w:rsidR="00C51329" w:rsidRDefault="00C51329" w:rsidP="00C51329">
      <w:pPr>
        <w:pStyle w:val="ListParagraph"/>
        <w:spacing w:line="360" w:lineRule="auto"/>
        <w:ind w:left="1800"/>
      </w:pPr>
    </w:p>
    <w:p w14:paraId="3F0F240E" w14:textId="3F493811" w:rsidR="00C51329" w:rsidRDefault="00C51329" w:rsidP="00C51329">
      <w:pPr>
        <w:pStyle w:val="ListParagraph"/>
        <w:spacing w:line="360" w:lineRule="auto"/>
        <w:ind w:left="1800"/>
      </w:pPr>
    </w:p>
    <w:p w14:paraId="722B646B" w14:textId="77777777" w:rsidR="00C51329" w:rsidRPr="00760AD0" w:rsidRDefault="00C51329" w:rsidP="00C51329">
      <w:pPr>
        <w:spacing w:line="360" w:lineRule="auto"/>
      </w:pPr>
    </w:p>
    <w:p w14:paraId="05B86159" w14:textId="58A7B995" w:rsidR="00C51329" w:rsidRDefault="00C51329" w:rsidP="00C51329">
      <w:pPr>
        <w:pStyle w:val="ListParagraph"/>
        <w:spacing w:line="360" w:lineRule="auto"/>
        <w:ind w:left="1800"/>
      </w:pPr>
      <w:r>
        <w:t xml:space="preserve">Use </w:t>
      </w:r>
      <w:proofErr w:type="spellStart"/>
      <w:r>
        <w:t>addEventListener</w:t>
      </w:r>
      <w:proofErr w:type="spellEnd"/>
      <w:r>
        <w:t xml:space="preserve"> to make the keyboard interactions. When pressing spacebar, the skybox will change. When pressing ‘c’, the camera will change.</w:t>
      </w:r>
    </w:p>
    <w:p w14:paraId="23BFA73A" w14:textId="15DDFAF7" w:rsidR="00C51329" w:rsidRDefault="00C51329" w:rsidP="00C51329">
      <w:pPr>
        <w:pStyle w:val="ListParagraph"/>
        <w:spacing w:line="360" w:lineRule="auto"/>
        <w:ind w:left="1800"/>
      </w:pPr>
    </w:p>
    <w:p w14:paraId="43BB9C65" w14:textId="10E07DC4" w:rsidR="00C51329" w:rsidRPr="00A9342A" w:rsidRDefault="00C51329" w:rsidP="00C51329">
      <w:pPr>
        <w:pStyle w:val="ListParagraph"/>
        <w:numPr>
          <w:ilvl w:val="0"/>
          <w:numId w:val="25"/>
        </w:numPr>
        <w:spacing w:line="360" w:lineRule="auto"/>
        <w:rPr>
          <w:b/>
          <w:bCs/>
        </w:rPr>
      </w:pPr>
      <w:r w:rsidRPr="00A9342A">
        <w:rPr>
          <w:noProof/>
        </w:rPr>
        <w:drawing>
          <wp:anchor distT="0" distB="0" distL="114300" distR="114300" simplePos="0" relativeHeight="251705344" behindDoc="0" locked="0" layoutInCell="1" allowOverlap="1" wp14:anchorId="5455A770" wp14:editId="61C353E4">
            <wp:simplePos x="0" y="0"/>
            <wp:positionH relativeFrom="margin">
              <wp:posOffset>1126376</wp:posOffset>
            </wp:positionH>
            <wp:positionV relativeFrom="paragraph">
              <wp:posOffset>206203</wp:posOffset>
            </wp:positionV>
            <wp:extent cx="3269672" cy="1210154"/>
            <wp:effectExtent l="0" t="0" r="6985" b="9525"/>
            <wp:wrapNone/>
            <wp:docPr id="1599287508" name="Picture 1599287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87508" name="Picture 159928750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35" cy="1214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render </w:t>
      </w:r>
      <w:proofErr w:type="gramStart"/>
      <w:r>
        <w:rPr>
          <w:b/>
          <w:bCs/>
        </w:rPr>
        <w:t>function</w:t>
      </w:r>
      <w:proofErr w:type="gramEnd"/>
    </w:p>
    <w:p w14:paraId="0F6B9DD2" w14:textId="77777777" w:rsidR="00C51329" w:rsidRDefault="00C51329" w:rsidP="00C51329">
      <w:pPr>
        <w:pStyle w:val="ListParagraph"/>
        <w:spacing w:line="360" w:lineRule="auto"/>
        <w:ind w:left="1800"/>
      </w:pPr>
    </w:p>
    <w:p w14:paraId="2E922D93" w14:textId="77777777" w:rsidR="00C51329" w:rsidRDefault="00C51329" w:rsidP="00C51329">
      <w:pPr>
        <w:pStyle w:val="ListParagraph"/>
        <w:spacing w:line="360" w:lineRule="auto"/>
        <w:ind w:left="1800"/>
      </w:pPr>
    </w:p>
    <w:p w14:paraId="38EB214A" w14:textId="77777777" w:rsidR="00C51329" w:rsidRDefault="00C51329" w:rsidP="00C51329">
      <w:pPr>
        <w:pStyle w:val="ListParagraph"/>
        <w:spacing w:line="360" w:lineRule="auto"/>
        <w:ind w:left="1800"/>
      </w:pPr>
    </w:p>
    <w:p w14:paraId="2F68F943" w14:textId="4C2B519F" w:rsidR="00C51329" w:rsidRDefault="00C51329" w:rsidP="00C51329">
      <w:pPr>
        <w:pStyle w:val="ListParagraph"/>
        <w:spacing w:line="360" w:lineRule="auto"/>
        <w:ind w:left="1800"/>
      </w:pPr>
    </w:p>
    <w:p w14:paraId="692F4FF6" w14:textId="77777777" w:rsidR="00C51329" w:rsidRPr="00760AD0" w:rsidRDefault="00C51329" w:rsidP="00C51329">
      <w:pPr>
        <w:spacing w:line="360" w:lineRule="auto"/>
      </w:pPr>
    </w:p>
    <w:p w14:paraId="571B7B4A" w14:textId="2D746F9A" w:rsidR="00C51329" w:rsidRDefault="00C51329" w:rsidP="00C51329">
      <w:pPr>
        <w:pStyle w:val="ListParagraph"/>
        <w:spacing w:line="360" w:lineRule="auto"/>
        <w:ind w:left="1800"/>
      </w:pPr>
      <w:r>
        <w:t>Use render function to render all the objects.</w:t>
      </w:r>
    </w:p>
    <w:p w14:paraId="3844BA70" w14:textId="3481F60F" w:rsidR="00C51329" w:rsidRDefault="00C51329" w:rsidP="00C51329">
      <w:pPr>
        <w:pStyle w:val="ListParagraph"/>
        <w:spacing w:line="360" w:lineRule="auto"/>
        <w:ind w:left="1800"/>
      </w:pPr>
    </w:p>
    <w:p w14:paraId="0B69FA08" w14:textId="5C0F62BB" w:rsidR="00C51329" w:rsidRDefault="00C51329" w:rsidP="00C51329">
      <w:pPr>
        <w:pStyle w:val="ListParagraph"/>
        <w:numPr>
          <w:ilvl w:val="0"/>
          <w:numId w:val="25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t>Window.onload</w:t>
      </w:r>
      <w:proofErr w:type="spellEnd"/>
      <w:r>
        <w:rPr>
          <w:b/>
          <w:bCs/>
        </w:rPr>
        <w:t xml:space="preserve"> function</w:t>
      </w:r>
    </w:p>
    <w:p w14:paraId="6B4DE55B" w14:textId="0F4572D7" w:rsidR="00C51329" w:rsidRPr="00C51329" w:rsidRDefault="00C51329" w:rsidP="00C51329">
      <w:pPr>
        <w:pStyle w:val="ListParagraph"/>
        <w:spacing w:line="360" w:lineRule="auto"/>
        <w:ind w:left="1800"/>
        <w:rPr>
          <w:b/>
          <w:bCs/>
        </w:rPr>
      </w:pPr>
      <w:r w:rsidRPr="00C51329">
        <w:rPr>
          <w:b/>
          <w:bCs/>
          <w:noProof/>
        </w:rPr>
        <w:drawing>
          <wp:anchor distT="0" distB="0" distL="114300" distR="114300" simplePos="0" relativeHeight="251706368" behindDoc="0" locked="0" layoutInCell="1" allowOverlap="1" wp14:anchorId="399313FE" wp14:editId="6FF87DC2">
            <wp:simplePos x="0" y="0"/>
            <wp:positionH relativeFrom="column">
              <wp:posOffset>1133302</wp:posOffset>
            </wp:positionH>
            <wp:positionV relativeFrom="paragraph">
              <wp:posOffset>9063</wp:posOffset>
            </wp:positionV>
            <wp:extent cx="2078182" cy="3568199"/>
            <wp:effectExtent l="0" t="0" r="0" b="0"/>
            <wp:wrapNone/>
            <wp:docPr id="183931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1629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075" cy="3573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148F5" w14:textId="77777777" w:rsidR="00C51329" w:rsidRDefault="00C51329" w:rsidP="00C51329">
      <w:pPr>
        <w:pStyle w:val="ListParagraph"/>
        <w:spacing w:line="360" w:lineRule="auto"/>
        <w:ind w:left="1800"/>
      </w:pPr>
    </w:p>
    <w:p w14:paraId="778E3E81" w14:textId="77777777" w:rsidR="0008759C" w:rsidRDefault="0008759C" w:rsidP="0008759C">
      <w:pPr>
        <w:pStyle w:val="ListParagraph"/>
        <w:spacing w:line="360" w:lineRule="auto"/>
        <w:ind w:left="1800"/>
      </w:pPr>
    </w:p>
    <w:p w14:paraId="460B0E8F" w14:textId="77777777" w:rsidR="0008759C" w:rsidRDefault="0008759C" w:rsidP="0008759C">
      <w:pPr>
        <w:pStyle w:val="ListParagraph"/>
        <w:spacing w:line="360" w:lineRule="auto"/>
        <w:ind w:left="1800"/>
      </w:pPr>
    </w:p>
    <w:p w14:paraId="0DEC0821" w14:textId="77777777" w:rsidR="0008759C" w:rsidRDefault="0008759C" w:rsidP="0008759C">
      <w:pPr>
        <w:pStyle w:val="ListParagraph"/>
        <w:spacing w:line="360" w:lineRule="auto"/>
        <w:ind w:left="1800"/>
      </w:pPr>
    </w:p>
    <w:p w14:paraId="0D35E082" w14:textId="77777777" w:rsidR="00C51329" w:rsidRDefault="00C51329" w:rsidP="0008759C">
      <w:pPr>
        <w:pStyle w:val="ListParagraph"/>
        <w:spacing w:line="360" w:lineRule="auto"/>
        <w:ind w:left="1800"/>
      </w:pPr>
    </w:p>
    <w:p w14:paraId="088E586F" w14:textId="77777777" w:rsidR="00C51329" w:rsidRDefault="00C51329" w:rsidP="0008759C">
      <w:pPr>
        <w:pStyle w:val="ListParagraph"/>
        <w:spacing w:line="360" w:lineRule="auto"/>
        <w:ind w:left="1800"/>
      </w:pPr>
    </w:p>
    <w:p w14:paraId="4723B806" w14:textId="77777777" w:rsidR="00C51329" w:rsidRDefault="00C51329" w:rsidP="0008759C">
      <w:pPr>
        <w:pStyle w:val="ListParagraph"/>
        <w:spacing w:line="360" w:lineRule="auto"/>
        <w:ind w:left="1800"/>
      </w:pPr>
    </w:p>
    <w:p w14:paraId="79FFDA0A" w14:textId="77777777" w:rsidR="00C51329" w:rsidRDefault="00C51329" w:rsidP="0008759C">
      <w:pPr>
        <w:pStyle w:val="ListParagraph"/>
        <w:spacing w:line="360" w:lineRule="auto"/>
        <w:ind w:left="1800"/>
      </w:pPr>
    </w:p>
    <w:p w14:paraId="689E01D1" w14:textId="77777777" w:rsidR="00C51329" w:rsidRDefault="00C51329" w:rsidP="0008759C">
      <w:pPr>
        <w:pStyle w:val="ListParagraph"/>
        <w:spacing w:line="360" w:lineRule="auto"/>
        <w:ind w:left="1800"/>
      </w:pPr>
    </w:p>
    <w:p w14:paraId="15A25381" w14:textId="77777777" w:rsidR="00C51329" w:rsidRDefault="00C51329" w:rsidP="0008759C">
      <w:pPr>
        <w:pStyle w:val="ListParagraph"/>
        <w:spacing w:line="360" w:lineRule="auto"/>
        <w:ind w:left="1800"/>
      </w:pPr>
    </w:p>
    <w:p w14:paraId="77539206" w14:textId="77777777" w:rsidR="00C51329" w:rsidRPr="00A9342A" w:rsidRDefault="00C51329" w:rsidP="0008759C">
      <w:pPr>
        <w:pStyle w:val="ListParagraph"/>
        <w:spacing w:line="360" w:lineRule="auto"/>
        <w:ind w:left="1800"/>
      </w:pPr>
    </w:p>
    <w:p w14:paraId="7B3C8D1F" w14:textId="77777777" w:rsidR="00A9342A" w:rsidRDefault="00A9342A" w:rsidP="00FE05AD">
      <w:pPr>
        <w:pStyle w:val="ListParagraph"/>
        <w:spacing w:line="360" w:lineRule="auto"/>
        <w:ind w:left="1800"/>
        <w:rPr>
          <w:b/>
          <w:bCs/>
        </w:rPr>
      </w:pPr>
    </w:p>
    <w:p w14:paraId="3511765D" w14:textId="77777777" w:rsidR="00A9342A" w:rsidRDefault="00A9342A" w:rsidP="00FE05AD">
      <w:pPr>
        <w:pStyle w:val="ListParagraph"/>
        <w:spacing w:line="360" w:lineRule="auto"/>
        <w:ind w:left="1800"/>
        <w:rPr>
          <w:b/>
          <w:bCs/>
        </w:rPr>
      </w:pPr>
    </w:p>
    <w:p w14:paraId="5A368BAE" w14:textId="71DB6895" w:rsidR="00C51329" w:rsidRDefault="00C51329" w:rsidP="00FE05AD">
      <w:pPr>
        <w:pStyle w:val="ListParagraph"/>
        <w:spacing w:line="360" w:lineRule="auto"/>
        <w:ind w:left="1800"/>
      </w:pPr>
      <w:r>
        <w:t>Call all the functions to be displayed.</w:t>
      </w:r>
    </w:p>
    <w:p w14:paraId="0E7846F7" w14:textId="7FBC1D54" w:rsidR="00C51329" w:rsidRDefault="00C51329" w:rsidP="00C51329">
      <w:pPr>
        <w:pStyle w:val="ListParagraph"/>
        <w:numPr>
          <w:ilvl w:val="0"/>
          <w:numId w:val="25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lastRenderedPageBreak/>
        <w:t>Window.onresize</w:t>
      </w:r>
      <w:proofErr w:type="spellEnd"/>
      <w:r>
        <w:rPr>
          <w:b/>
          <w:bCs/>
        </w:rPr>
        <w:t xml:space="preserve"> function</w:t>
      </w:r>
    </w:p>
    <w:p w14:paraId="37472009" w14:textId="4454C76B" w:rsidR="00C51329" w:rsidRPr="00C51329" w:rsidRDefault="00C51329" w:rsidP="00C51329">
      <w:pPr>
        <w:pStyle w:val="ListParagraph"/>
        <w:spacing w:line="360" w:lineRule="auto"/>
        <w:ind w:left="1800"/>
        <w:rPr>
          <w:b/>
          <w:bCs/>
        </w:rPr>
      </w:pPr>
      <w:r w:rsidRPr="00C51329">
        <w:rPr>
          <w:b/>
          <w:bCs/>
          <w:noProof/>
        </w:rPr>
        <w:drawing>
          <wp:anchor distT="0" distB="0" distL="114300" distR="114300" simplePos="0" relativeHeight="251708416" behindDoc="0" locked="0" layoutInCell="1" allowOverlap="1" wp14:anchorId="47FA168D" wp14:editId="7DF868BE">
            <wp:simplePos x="0" y="0"/>
            <wp:positionH relativeFrom="column">
              <wp:posOffset>1112059</wp:posOffset>
            </wp:positionH>
            <wp:positionV relativeFrom="paragraph">
              <wp:posOffset>8947</wp:posOffset>
            </wp:positionV>
            <wp:extent cx="2479963" cy="1145763"/>
            <wp:effectExtent l="0" t="0" r="0" b="0"/>
            <wp:wrapNone/>
            <wp:docPr id="448686396" name="Picture 448686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86396" name="Picture 44868639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963" cy="1145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4DCDA" w14:textId="4F759DEF" w:rsidR="00C51329" w:rsidRDefault="00C51329" w:rsidP="00C51329">
      <w:pPr>
        <w:pStyle w:val="ListParagraph"/>
        <w:spacing w:line="360" w:lineRule="auto"/>
        <w:ind w:left="1800"/>
      </w:pPr>
    </w:p>
    <w:p w14:paraId="55B95A08" w14:textId="77777777" w:rsidR="00C51329" w:rsidRDefault="00C51329" w:rsidP="00C51329">
      <w:pPr>
        <w:pStyle w:val="ListParagraph"/>
        <w:spacing w:line="360" w:lineRule="auto"/>
        <w:ind w:left="1800"/>
      </w:pPr>
    </w:p>
    <w:p w14:paraId="42BFBFA5" w14:textId="77777777" w:rsidR="00C51329" w:rsidRDefault="00C51329" w:rsidP="00C51329">
      <w:pPr>
        <w:pStyle w:val="ListParagraph"/>
        <w:spacing w:line="360" w:lineRule="auto"/>
        <w:ind w:left="1800"/>
      </w:pPr>
    </w:p>
    <w:p w14:paraId="5127F582" w14:textId="55A55FB0" w:rsidR="00C51329" w:rsidRDefault="00C51329" w:rsidP="00C51329">
      <w:pPr>
        <w:pStyle w:val="ListParagraph"/>
        <w:spacing w:line="360" w:lineRule="auto"/>
        <w:ind w:left="1800"/>
      </w:pPr>
    </w:p>
    <w:p w14:paraId="4AAF73CB" w14:textId="1D202C35" w:rsidR="00C51329" w:rsidRPr="00C51329" w:rsidRDefault="00C51329" w:rsidP="00C51329">
      <w:pPr>
        <w:pStyle w:val="ListParagraph"/>
        <w:spacing w:line="360" w:lineRule="auto"/>
        <w:ind w:left="1800"/>
      </w:pPr>
      <w:proofErr w:type="spellStart"/>
      <w:r>
        <w:t>Window.onresize</w:t>
      </w:r>
      <w:proofErr w:type="spellEnd"/>
      <w:r>
        <w:t xml:space="preserve"> function to resize the display automatically when the screen size is changed.</w:t>
      </w:r>
    </w:p>
    <w:p w14:paraId="26CFD703" w14:textId="77777777" w:rsidR="00C51329" w:rsidRPr="00C51329" w:rsidRDefault="00C51329" w:rsidP="00FE05AD">
      <w:pPr>
        <w:pStyle w:val="ListParagraph"/>
        <w:spacing w:line="360" w:lineRule="auto"/>
        <w:ind w:left="1800"/>
      </w:pP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6CFB08D0" w14:textId="2DEE8161" w:rsidR="00C51329" w:rsidRDefault="00000000" w:rsidP="00D43382">
      <w:pPr>
        <w:pStyle w:val="ListParagraph"/>
        <w:numPr>
          <w:ilvl w:val="0"/>
          <w:numId w:val="21"/>
        </w:numPr>
        <w:spacing w:line="360" w:lineRule="auto"/>
      </w:pPr>
      <w:hyperlink r:id="rId41" w:history="1">
        <w:r w:rsidR="00C51329" w:rsidRPr="005C15EC">
          <w:rPr>
            <w:rStyle w:val="Hyperlink"/>
          </w:rPr>
          <w:t>https://threejs.org/</w:t>
        </w:r>
      </w:hyperlink>
    </w:p>
    <w:p w14:paraId="1F6182D6" w14:textId="5A8FA269" w:rsidR="00AE58AF" w:rsidRDefault="00000000" w:rsidP="00D43382">
      <w:pPr>
        <w:pStyle w:val="ListParagraph"/>
        <w:numPr>
          <w:ilvl w:val="0"/>
          <w:numId w:val="21"/>
        </w:numPr>
        <w:spacing w:line="360" w:lineRule="auto"/>
      </w:pPr>
      <w:hyperlink r:id="rId42" w:history="1">
        <w:r w:rsidR="00AE58AF" w:rsidRPr="005C15EC">
          <w:rPr>
            <w:rStyle w:val="Hyperlink"/>
          </w:rPr>
          <w:t>https://www.ea.com/games/plants-vs-zombies</w:t>
        </w:r>
      </w:hyperlink>
      <w:r w:rsidR="00AE58AF">
        <w:t xml:space="preserve"> </w:t>
      </w:r>
    </w:p>
    <w:p w14:paraId="0C7D7463" w14:textId="77777777" w:rsidR="004562B8" w:rsidRDefault="004562B8" w:rsidP="004562B8">
      <w:pPr>
        <w:pStyle w:val="ListParagraph"/>
        <w:numPr>
          <w:ilvl w:val="0"/>
          <w:numId w:val="21"/>
        </w:numPr>
        <w:spacing w:line="360" w:lineRule="auto"/>
        <w:jc w:val="both"/>
        <w:rPr>
          <w:b/>
          <w:bCs/>
        </w:rPr>
      </w:pPr>
      <w:hyperlink r:id="rId43" w:history="1">
        <w:r>
          <w:rPr>
            <w:rStyle w:val="Hyperlink"/>
          </w:rPr>
          <w:t>https://render.fineartamerica.com/images/rendered/default/poster/10/8/break/images/artworkimages/medium/2/popcorn-texture-marcus-jules.jpg</w:t>
        </w:r>
      </w:hyperlink>
      <w:r>
        <w:rPr>
          <w:color w:val="3667C3" w:themeColor="accent2" w:themeShade="BF"/>
        </w:rPr>
        <w:t xml:space="preserve"> </w:t>
      </w:r>
    </w:p>
    <w:p w14:paraId="43E69EAE" w14:textId="77777777" w:rsidR="004562B8" w:rsidRDefault="004562B8" w:rsidP="004562B8">
      <w:pPr>
        <w:pStyle w:val="ListParagraph"/>
        <w:numPr>
          <w:ilvl w:val="0"/>
          <w:numId w:val="21"/>
        </w:numPr>
        <w:spacing w:line="360" w:lineRule="auto"/>
        <w:jc w:val="both"/>
        <w:rPr>
          <w:color w:val="3667C3" w:themeColor="accent2" w:themeShade="BF"/>
        </w:rPr>
      </w:pPr>
      <w:hyperlink r:id="rId44" w:history="1">
        <w:r>
          <w:rPr>
            <w:rStyle w:val="Hyperlink"/>
            <w:color w:val="3667C3" w:themeColor="accent2" w:themeShade="BF"/>
          </w:rPr>
          <w:t>https://thumbs.dreamstime.com/b/green-grass-field-background-soccer-football-sports-lawn-pattern-texture-close-up-image-142564163.jpg</w:t>
        </w:r>
      </w:hyperlink>
      <w:r>
        <w:rPr>
          <w:color w:val="3667C3" w:themeColor="accent2" w:themeShade="BF"/>
        </w:rPr>
        <w:t xml:space="preserve"> </w:t>
      </w:r>
    </w:p>
    <w:p w14:paraId="01625334" w14:textId="77777777" w:rsidR="004562B8" w:rsidRDefault="004562B8" w:rsidP="004562B8">
      <w:pPr>
        <w:pStyle w:val="ListParagraph"/>
        <w:numPr>
          <w:ilvl w:val="0"/>
          <w:numId w:val="21"/>
        </w:numPr>
        <w:spacing w:line="360" w:lineRule="auto"/>
        <w:jc w:val="both"/>
        <w:rPr>
          <w:color w:val="3667C3" w:themeColor="accent2" w:themeShade="BF"/>
        </w:rPr>
      </w:pPr>
      <w:hyperlink r:id="rId45" w:history="1">
        <w:r>
          <w:rPr>
            <w:rStyle w:val="Hyperlink"/>
            <w:color w:val="3667C3" w:themeColor="accent2" w:themeShade="BF"/>
          </w:rPr>
          <w:t>https://skfb.ly/6ZZNq</w:t>
        </w:r>
      </w:hyperlink>
      <w:r>
        <w:rPr>
          <w:color w:val="3667C3" w:themeColor="accent2" w:themeShade="BF"/>
        </w:rPr>
        <w:t xml:space="preserve"> </w:t>
      </w:r>
    </w:p>
    <w:p w14:paraId="341EAB23" w14:textId="77777777" w:rsidR="004562B8" w:rsidRDefault="004562B8" w:rsidP="004562B8">
      <w:pPr>
        <w:pStyle w:val="ListParagraph"/>
        <w:numPr>
          <w:ilvl w:val="0"/>
          <w:numId w:val="21"/>
        </w:numPr>
        <w:spacing w:line="360" w:lineRule="auto"/>
        <w:jc w:val="both"/>
        <w:rPr>
          <w:color w:val="3667C3" w:themeColor="accent2" w:themeShade="BF"/>
        </w:rPr>
      </w:pPr>
      <w:r>
        <w:rPr>
          <w:color w:val="3667C3" w:themeColor="accent2" w:themeShade="BF"/>
        </w:rPr>
        <w:t>https://skfb.ly/o7HxM</w:t>
      </w:r>
    </w:p>
    <w:p w14:paraId="17982EDE" w14:textId="77777777" w:rsidR="004562B8" w:rsidRDefault="004562B8" w:rsidP="004562B8">
      <w:pPr>
        <w:pStyle w:val="ListParagraph"/>
        <w:numPr>
          <w:ilvl w:val="0"/>
          <w:numId w:val="21"/>
        </w:numPr>
        <w:spacing w:line="360" w:lineRule="auto"/>
        <w:jc w:val="both"/>
        <w:rPr>
          <w:color w:val="3667C3" w:themeColor="accent2" w:themeShade="BF"/>
        </w:rPr>
      </w:pPr>
      <w:hyperlink r:id="rId46" w:history="1">
        <w:r>
          <w:rPr>
            <w:rStyle w:val="Hyperlink"/>
            <w:color w:val="3667C3" w:themeColor="accent2" w:themeShade="BF"/>
          </w:rPr>
          <w:t>https://opengameart.org/content/cloudy-skyboxes</w:t>
        </w:r>
      </w:hyperlink>
      <w:r>
        <w:rPr>
          <w:color w:val="3667C3" w:themeColor="accent2" w:themeShade="BF"/>
        </w:rPr>
        <w:t xml:space="preserve"> </w:t>
      </w:r>
    </w:p>
    <w:p w14:paraId="444AAEC3" w14:textId="77777777" w:rsidR="004562B8" w:rsidRDefault="004562B8" w:rsidP="004562B8">
      <w:pPr>
        <w:pStyle w:val="ListParagraph"/>
        <w:numPr>
          <w:ilvl w:val="0"/>
          <w:numId w:val="21"/>
        </w:numPr>
        <w:spacing w:line="360" w:lineRule="auto"/>
        <w:jc w:val="both"/>
        <w:rPr>
          <w:color w:val="3667C3" w:themeColor="accent2" w:themeShade="BF"/>
        </w:rPr>
      </w:pPr>
      <w:hyperlink r:id="rId47" w:history="1">
        <w:r>
          <w:rPr>
            <w:rStyle w:val="Hyperlink"/>
            <w:color w:val="3667C3" w:themeColor="accent2" w:themeShade="BF"/>
          </w:rPr>
          <w:t>https://opengameart.org/content/night-sky-stars-and-galaxies</w:t>
        </w:r>
      </w:hyperlink>
      <w:r>
        <w:rPr>
          <w:color w:val="3667C3" w:themeColor="accent2" w:themeShade="BF"/>
        </w:rPr>
        <w:t xml:space="preserve"> </w:t>
      </w:r>
    </w:p>
    <w:p w14:paraId="307827C4" w14:textId="77777777" w:rsidR="004562B8" w:rsidRDefault="004562B8" w:rsidP="004562B8">
      <w:pPr>
        <w:pStyle w:val="ListParagraph"/>
        <w:spacing w:line="360" w:lineRule="auto"/>
      </w:pPr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44E5CAE1" w:rsidR="002F5E84" w:rsidRDefault="008C5DFB" w:rsidP="00A60661">
      <w:pPr>
        <w:pStyle w:val="ListParagraph"/>
        <w:numPr>
          <w:ilvl w:val="0"/>
          <w:numId w:val="22"/>
        </w:numPr>
        <w:spacing w:line="360" w:lineRule="auto"/>
      </w:pPr>
      <w:r>
        <w:t>2502033462</w:t>
      </w:r>
      <w:r w:rsidR="00A81038">
        <w:t xml:space="preserve"> – </w:t>
      </w:r>
      <w:r>
        <w:t>CHRISTABEL DIOR POLUAN</w:t>
      </w:r>
    </w:p>
    <w:p w14:paraId="4DC65843" w14:textId="32693E98" w:rsidR="002F5E84" w:rsidRDefault="008C5DFB" w:rsidP="00A60661">
      <w:pPr>
        <w:pStyle w:val="ListParagraph"/>
        <w:numPr>
          <w:ilvl w:val="0"/>
          <w:numId w:val="22"/>
        </w:numPr>
        <w:spacing w:line="360" w:lineRule="auto"/>
      </w:pPr>
      <w:r>
        <w:t>2502012546</w:t>
      </w:r>
      <w:r w:rsidR="002F5E84">
        <w:t xml:space="preserve"> –</w:t>
      </w:r>
      <w:r>
        <w:t xml:space="preserve"> KEYLA AZZAHRA</w:t>
      </w:r>
    </w:p>
    <w:p w14:paraId="4BB5B5E4" w14:textId="3A6EEEAD" w:rsidR="00D43382" w:rsidRPr="00682E72" w:rsidRDefault="008C5DFB" w:rsidP="0072271B">
      <w:pPr>
        <w:pStyle w:val="ListParagraph"/>
        <w:numPr>
          <w:ilvl w:val="0"/>
          <w:numId w:val="22"/>
        </w:numPr>
        <w:spacing w:line="360" w:lineRule="auto"/>
      </w:pPr>
      <w:r>
        <w:t>2502078201</w:t>
      </w:r>
      <w:r w:rsidR="002F5E84">
        <w:t xml:space="preserve"> – </w:t>
      </w:r>
      <w:r>
        <w:t>SEAN LOWELL WIJAYA</w:t>
      </w:r>
    </w:p>
    <w:sectPr w:rsidR="00D43382" w:rsidRPr="00682E72" w:rsidSect="00DF2179">
      <w:headerReference w:type="default" r:id="rId48"/>
      <w:footerReference w:type="default" r:id="rId49"/>
      <w:headerReference w:type="first" r:id="rId50"/>
      <w:footerReference w:type="first" r:id="rId51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18655" w14:textId="77777777" w:rsidR="00ED45BD" w:rsidRDefault="00ED45BD" w:rsidP="00273E4A">
      <w:r>
        <w:separator/>
      </w:r>
    </w:p>
  </w:endnote>
  <w:endnote w:type="continuationSeparator" w:id="0">
    <w:p w14:paraId="619405B9" w14:textId="77777777" w:rsidR="00ED45BD" w:rsidRDefault="00ED45BD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73CAD" w14:textId="77777777" w:rsidR="00ED45BD" w:rsidRDefault="00ED45BD" w:rsidP="00273E4A">
      <w:r>
        <w:separator/>
      </w:r>
    </w:p>
  </w:footnote>
  <w:footnote w:type="continuationSeparator" w:id="0">
    <w:p w14:paraId="14A98629" w14:textId="77777777" w:rsidR="00ED45BD" w:rsidRDefault="00ED45BD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D44E9B"/>
    <w:multiLevelType w:val="multilevel"/>
    <w:tmpl w:val="BCA80F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5A78C8"/>
    <w:multiLevelType w:val="multilevel"/>
    <w:tmpl w:val="D390E5B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2" w15:restartNumberingAfterBreak="0">
    <w:nsid w:val="2F981F60"/>
    <w:multiLevelType w:val="hybridMultilevel"/>
    <w:tmpl w:val="5EA41574"/>
    <w:lvl w:ilvl="0" w:tplc="ED822DC6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4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14D470F"/>
    <w:multiLevelType w:val="hybridMultilevel"/>
    <w:tmpl w:val="BB8A38AE"/>
    <w:lvl w:ilvl="0" w:tplc="F5624C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9455716">
    <w:abstractNumId w:val="2"/>
  </w:num>
  <w:num w:numId="2" w16cid:durableId="700859640">
    <w:abstractNumId w:val="13"/>
  </w:num>
  <w:num w:numId="3" w16cid:durableId="1477143253">
    <w:abstractNumId w:val="17"/>
  </w:num>
  <w:num w:numId="4" w16cid:durableId="365524174">
    <w:abstractNumId w:val="14"/>
  </w:num>
  <w:num w:numId="5" w16cid:durableId="818232807">
    <w:abstractNumId w:val="22"/>
  </w:num>
  <w:num w:numId="6" w16cid:durableId="1021666336">
    <w:abstractNumId w:val="16"/>
  </w:num>
  <w:num w:numId="7" w16cid:durableId="936905857">
    <w:abstractNumId w:val="23"/>
  </w:num>
  <w:num w:numId="8" w16cid:durableId="1016274596">
    <w:abstractNumId w:val="0"/>
  </w:num>
  <w:num w:numId="9" w16cid:durableId="1831289634">
    <w:abstractNumId w:val="5"/>
  </w:num>
  <w:num w:numId="10" w16cid:durableId="1016729044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10860832">
    <w:abstractNumId w:val="24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86863533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61693033">
    <w:abstractNumId w:val="19"/>
  </w:num>
  <w:num w:numId="14" w16cid:durableId="846210765">
    <w:abstractNumId w:val="7"/>
  </w:num>
  <w:num w:numId="15" w16cid:durableId="896401814">
    <w:abstractNumId w:val="4"/>
  </w:num>
  <w:num w:numId="16" w16cid:durableId="1473523500">
    <w:abstractNumId w:val="21"/>
  </w:num>
  <w:num w:numId="17" w16cid:durableId="410392399">
    <w:abstractNumId w:val="1"/>
  </w:num>
  <w:num w:numId="18" w16cid:durableId="974529396">
    <w:abstractNumId w:val="18"/>
  </w:num>
  <w:num w:numId="19" w16cid:durableId="2079478833">
    <w:abstractNumId w:val="6"/>
  </w:num>
  <w:num w:numId="20" w16cid:durableId="1228417263">
    <w:abstractNumId w:val="20"/>
  </w:num>
  <w:num w:numId="21" w16cid:durableId="1464230971">
    <w:abstractNumId w:val="10"/>
  </w:num>
  <w:num w:numId="22" w16cid:durableId="261691893">
    <w:abstractNumId w:val="9"/>
  </w:num>
  <w:num w:numId="23" w16cid:durableId="452671975">
    <w:abstractNumId w:val="3"/>
  </w:num>
  <w:num w:numId="24" w16cid:durableId="1603027019">
    <w:abstractNumId w:val="11"/>
  </w:num>
  <w:num w:numId="25" w16cid:durableId="182402822">
    <w:abstractNumId w:val="15"/>
  </w:num>
  <w:num w:numId="26" w16cid:durableId="3146529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8759C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C6790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302B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2B8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966DD"/>
    <w:rsid w:val="005A072D"/>
    <w:rsid w:val="005A30CE"/>
    <w:rsid w:val="005A32DD"/>
    <w:rsid w:val="005B07D4"/>
    <w:rsid w:val="005B1AC7"/>
    <w:rsid w:val="005B3392"/>
    <w:rsid w:val="005B46FA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B7267"/>
    <w:rsid w:val="006D2233"/>
    <w:rsid w:val="006D36BC"/>
    <w:rsid w:val="006D40B0"/>
    <w:rsid w:val="006D49E7"/>
    <w:rsid w:val="006D560F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60AD0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1FCC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8523A"/>
    <w:rsid w:val="008938FA"/>
    <w:rsid w:val="008939EF"/>
    <w:rsid w:val="00894072"/>
    <w:rsid w:val="00895B8D"/>
    <w:rsid w:val="008B08C6"/>
    <w:rsid w:val="008B212E"/>
    <w:rsid w:val="008B7541"/>
    <w:rsid w:val="008C1A4A"/>
    <w:rsid w:val="008C5DFB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45144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01D2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76753"/>
    <w:rsid w:val="00A801E7"/>
    <w:rsid w:val="00A81038"/>
    <w:rsid w:val="00A92BD3"/>
    <w:rsid w:val="00A933D3"/>
    <w:rsid w:val="00A9342A"/>
    <w:rsid w:val="00AA09E6"/>
    <w:rsid w:val="00AA1407"/>
    <w:rsid w:val="00AA4621"/>
    <w:rsid w:val="00AB0E0A"/>
    <w:rsid w:val="00AB42BB"/>
    <w:rsid w:val="00AB54A4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58A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1329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3382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669A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378B4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4D99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45BD"/>
    <w:rsid w:val="00ED5890"/>
    <w:rsid w:val="00EF17AC"/>
    <w:rsid w:val="00F02FDB"/>
    <w:rsid w:val="00F1157F"/>
    <w:rsid w:val="00F21EB6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E05AD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C51329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13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ea.com/games/plants-vs-zombies" TargetMode="External"/><Relationship Id="rId47" Type="http://schemas.openxmlformats.org/officeDocument/2006/relationships/hyperlink" Target="https://opengameart.org/content/night-sky-stars-and-galaxies" TargetMode="External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skfb.ly/6ZZNq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thumbs.dreamstime.com/b/green-grass-field-background-soccer-football-sports-lawn-pattern-texture-close-up-image-142564163.jpg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render.fineartamerica.com/images/rendered/default/poster/10/8/break/images/artworkimages/medium/2/popcorn-texture-marcus-jules.jpg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opengameart.org/content/cloudy-skyboxes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threejs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338</TotalTime>
  <Pages>15</Pages>
  <Words>864</Words>
  <Characters>4929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KEYLA AZZAHRA</cp:lastModifiedBy>
  <cp:revision>354</cp:revision>
  <cp:lastPrinted>2023-12-17T06:31:00Z</cp:lastPrinted>
  <dcterms:created xsi:type="dcterms:W3CDTF">2017-10-20T05:51:00Z</dcterms:created>
  <dcterms:modified xsi:type="dcterms:W3CDTF">2023-12-17T06:31:00Z</dcterms:modified>
</cp:coreProperties>
</file>